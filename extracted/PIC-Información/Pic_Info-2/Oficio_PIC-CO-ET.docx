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A8928" w14:textId="2E3FBA54" w:rsidR="00BB0097" w:rsidRPr="00BB0097" w:rsidRDefault="00BB0097" w:rsidP="00BB0097">
      <w:pPr>
        <w:pStyle w:val="textocarta"/>
        <w:tabs>
          <w:tab w:val="right" w:pos="7711"/>
        </w:tabs>
        <w:spacing w:before="200" w:after="200" w:line="276" w:lineRule="auto"/>
        <w:ind w:firstLine="0"/>
        <w:rPr>
          <w:rFonts w:ascii="Ancizar Sans" w:hAnsi="Ancizar Sans" w:cs="Ancizar Sans Bold"/>
          <w:b/>
          <w:bCs/>
          <w:smallCaps/>
          <w:sz w:val="24"/>
          <w:szCs w:val="24"/>
        </w:rPr>
      </w:pPr>
      <w:r w:rsidRPr="00BB0097">
        <w:rPr>
          <w:rFonts w:ascii="Ancizar Sans" w:hAnsi="Ancizar Sans"/>
          <w:sz w:val="24"/>
          <w:szCs w:val="24"/>
        </w:rPr>
        <w:t>Bogotá, 19 de mayo de 2026</w:t>
      </w:r>
      <w:r w:rsidRPr="00BB0097">
        <w:rPr>
          <w:rFonts w:ascii="Ancizar Sans" w:hAnsi="Ancizar Sans"/>
          <w:sz w:val="24"/>
          <w:szCs w:val="24"/>
        </w:rPr>
        <w:tab/>
      </w:r>
    </w:p>
    <w:p w14:paraId="371CB6EC" w14:textId="77777777" w:rsidR="00BB0097" w:rsidRPr="00BB0097" w:rsidRDefault="00BB0097" w:rsidP="00BB0097">
      <w:pPr>
        <w:jc w:val="right"/>
        <w:rPr>
          <w:rFonts w:ascii="Ancizar Sans" w:hAnsi="Ancizar Sans" w:cs="Ancizar Sans Regular"/>
          <w:color w:val="000000"/>
          <w:sz w:val="24"/>
          <w:szCs w:val="24"/>
          <w:lang w:val="es-ES_tradnl"/>
        </w:rPr>
      </w:pPr>
      <w:r w:rsidRPr="00BB0097">
        <w:rPr>
          <w:rFonts w:ascii="Ancizar Sans" w:hAnsi="Ancizar Sans"/>
          <w:sz w:val="24"/>
          <w:szCs w:val="24"/>
          <w:highlight w:val="yellow"/>
        </w:rPr>
        <w:t>[</w:t>
      </w:r>
      <w:r w:rsidRPr="00BB0097">
        <w:rPr>
          <w:rFonts w:ascii="Ancizar Sans" w:hAnsi="Ancizar Sans" w:cs="Ancizar Sans Regular"/>
          <w:color w:val="000000"/>
          <w:sz w:val="24"/>
          <w:szCs w:val="24"/>
          <w:highlight w:val="yellow"/>
          <w:lang w:val="es-ES_tradnl"/>
        </w:rPr>
        <w:t>N.1.002.04-XXX-2025</w:t>
      </w:r>
      <w:r w:rsidRPr="00BB0097">
        <w:rPr>
          <w:rFonts w:ascii="Ancizar Sans" w:hAnsi="Ancizar Sans"/>
          <w:sz w:val="24"/>
          <w:szCs w:val="24"/>
          <w:highlight w:val="yellow"/>
        </w:rPr>
        <w:t>]</w:t>
      </w:r>
    </w:p>
    <w:p w14:paraId="63A24B15" w14:textId="77777777" w:rsidR="00BB0097" w:rsidRPr="00BB0097" w:rsidRDefault="00BB0097" w:rsidP="00BB0097">
      <w:pPr>
        <w:pStyle w:val="textocarta"/>
        <w:spacing w:line="276" w:lineRule="auto"/>
        <w:ind w:firstLine="0"/>
        <w:rPr>
          <w:rFonts w:ascii="Ancizar Sans" w:hAnsi="Ancizar Sans"/>
          <w:bCs/>
          <w:sz w:val="24"/>
          <w:szCs w:val="24"/>
          <w:lang w:val="es-CO"/>
        </w:rPr>
      </w:pPr>
      <w:r w:rsidRPr="00BB0097">
        <w:rPr>
          <w:rFonts w:ascii="Ancizar Sans" w:hAnsi="Ancizar Sans"/>
          <w:bCs/>
          <w:sz w:val="24"/>
          <w:szCs w:val="24"/>
          <w:lang w:val="es-CO"/>
        </w:rPr>
        <w:t>Señor</w:t>
      </w:r>
    </w:p>
    <w:p w14:paraId="64274C2E" w14:textId="77777777" w:rsidR="00BB0097" w:rsidRPr="00BB0097" w:rsidRDefault="00BB0097" w:rsidP="00BB0097">
      <w:pPr>
        <w:pStyle w:val="textocarta"/>
        <w:spacing w:line="276" w:lineRule="auto"/>
        <w:ind w:firstLine="0"/>
        <w:rPr>
          <w:rFonts w:ascii="Ancizar Sans" w:hAnsi="Ancizar Sans"/>
          <w:b/>
          <w:bCs/>
          <w:sz w:val="24"/>
          <w:szCs w:val="24"/>
          <w:lang w:val="es-CO"/>
        </w:rPr>
      </w:pPr>
      <w:r w:rsidRPr="00BB0097">
        <w:rPr>
          <w:rFonts w:ascii="Ancizar Sans" w:hAnsi="Ancizar Sans"/>
          <w:b/>
          <w:bCs/>
          <w:sz w:val="24"/>
          <w:szCs w:val="24"/>
          <w:lang w:val="es-CO"/>
        </w:rPr>
        <w:t>LUIS ALVARO GALLARDO ERASO</w:t>
      </w:r>
    </w:p>
    <w:p w14:paraId="52A25B99" w14:textId="77777777" w:rsidR="00BB0097" w:rsidRPr="00BB0097" w:rsidRDefault="00BB0097" w:rsidP="00BB0097">
      <w:pPr>
        <w:pStyle w:val="textocarta"/>
        <w:spacing w:line="276" w:lineRule="auto"/>
        <w:ind w:firstLine="0"/>
        <w:rPr>
          <w:rFonts w:ascii="Ancizar Sans" w:hAnsi="Ancizar Sans"/>
          <w:bCs/>
          <w:sz w:val="24"/>
          <w:szCs w:val="24"/>
          <w:lang w:val="es-CO"/>
        </w:rPr>
      </w:pPr>
      <w:r w:rsidRPr="00BB0097">
        <w:rPr>
          <w:rFonts w:ascii="Ancizar Sans" w:hAnsi="Ancizar Sans"/>
          <w:bCs/>
          <w:sz w:val="24"/>
          <w:szCs w:val="24"/>
          <w:lang w:val="es-CO"/>
        </w:rPr>
        <w:t>Director Técnico</w:t>
      </w:r>
    </w:p>
    <w:p w14:paraId="39A0E316" w14:textId="77777777" w:rsidR="00BB0097" w:rsidRPr="00BB0097" w:rsidRDefault="00BB0097" w:rsidP="00BB0097">
      <w:pPr>
        <w:pStyle w:val="textocarta"/>
        <w:spacing w:line="276" w:lineRule="auto"/>
        <w:ind w:firstLine="0"/>
        <w:rPr>
          <w:rFonts w:ascii="Ancizar Sans" w:hAnsi="Ancizar Sans"/>
          <w:sz w:val="24"/>
          <w:szCs w:val="24"/>
          <w:lang w:val="es-CO"/>
        </w:rPr>
      </w:pPr>
      <w:r w:rsidRPr="00BB0097">
        <w:rPr>
          <w:rFonts w:ascii="Ancizar Sans" w:hAnsi="Ancizar Sans"/>
          <w:bCs/>
          <w:sz w:val="24"/>
          <w:szCs w:val="24"/>
          <w:lang w:val="es-CO"/>
        </w:rPr>
        <w:t>Dirección de Fomento de la Educación Superior</w:t>
      </w:r>
    </w:p>
    <w:p w14:paraId="6C34890C" w14:textId="77777777" w:rsidR="00BB0097" w:rsidRPr="00BB0097" w:rsidRDefault="00BB0097" w:rsidP="00BB0097">
      <w:pPr>
        <w:pStyle w:val="textocarta"/>
        <w:spacing w:line="276" w:lineRule="auto"/>
        <w:ind w:firstLine="0"/>
        <w:rPr>
          <w:rFonts w:ascii="Ancizar Sans" w:hAnsi="Ancizar Sans"/>
          <w:sz w:val="24"/>
          <w:szCs w:val="24"/>
          <w:lang w:val="es-CO"/>
        </w:rPr>
      </w:pPr>
      <w:r w:rsidRPr="00BB0097">
        <w:rPr>
          <w:rFonts w:ascii="Ancizar Sans" w:hAnsi="Ancizar Sans"/>
          <w:sz w:val="24"/>
          <w:szCs w:val="24"/>
          <w:lang w:val="es-CO"/>
        </w:rPr>
        <w:t>Ministerio de Educación Nacional</w:t>
      </w:r>
    </w:p>
    <w:p w14:paraId="5BDA7429" w14:textId="77777777" w:rsidR="00BB0097" w:rsidRPr="00BB0097" w:rsidRDefault="00BB0097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hAnsi="Ancizar Sans"/>
          <w:b/>
          <w:sz w:val="24"/>
          <w:szCs w:val="24"/>
        </w:rPr>
      </w:pPr>
    </w:p>
    <w:p w14:paraId="132D4DD4" w14:textId="77777777" w:rsidR="00BB0097" w:rsidRDefault="00BB0097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right"/>
        <w:textAlignment w:val="center"/>
        <w:rPr>
          <w:rFonts w:ascii="Ancizar Sans" w:hAnsi="Ancizar Sans"/>
          <w:bCs/>
          <w:sz w:val="24"/>
          <w:szCs w:val="24"/>
        </w:rPr>
      </w:pPr>
      <w:r w:rsidRPr="00BB0097">
        <w:rPr>
          <w:rFonts w:ascii="Ancizar Sans" w:hAnsi="Ancizar Sans"/>
          <w:b/>
          <w:sz w:val="24"/>
          <w:szCs w:val="24"/>
        </w:rPr>
        <w:t xml:space="preserve">Asunto: </w:t>
      </w:r>
      <w:r w:rsidRPr="00BB0097">
        <w:rPr>
          <w:rFonts w:ascii="Ancizar Sans" w:hAnsi="Ancizar Sans"/>
          <w:bCs/>
          <w:sz w:val="24"/>
          <w:szCs w:val="24"/>
        </w:rPr>
        <w:t>Remisión de informe sobre el PIC-CO y el PIC-ET.</w:t>
      </w:r>
    </w:p>
    <w:p w14:paraId="0978C9D1" w14:textId="77777777" w:rsidR="00BB0097" w:rsidRDefault="00BB0097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right"/>
        <w:textAlignment w:val="center"/>
        <w:rPr>
          <w:rFonts w:ascii="Ancizar Sans" w:hAnsi="Ancizar Sans"/>
          <w:bCs/>
          <w:sz w:val="24"/>
          <w:szCs w:val="24"/>
        </w:rPr>
      </w:pPr>
    </w:p>
    <w:p w14:paraId="4D4970D1" w14:textId="42D8DF24" w:rsidR="00BB0097" w:rsidRDefault="00BB0097" w:rsidP="00BB0097">
      <w:pPr>
        <w:tabs>
          <w:tab w:val="right" w:pos="7704"/>
        </w:tabs>
        <w:autoSpaceDE w:val="0"/>
        <w:autoSpaceDN w:val="0"/>
        <w:adjustRightInd w:val="0"/>
        <w:spacing w:after="0"/>
        <w:ind w:firstLine="902"/>
        <w:contextualSpacing/>
        <w:jc w:val="both"/>
        <w:textAlignment w:val="center"/>
        <w:rPr>
          <w:rFonts w:ascii="Ancizar Sans" w:hAnsi="Ancizar Sans"/>
          <w:bCs/>
          <w:sz w:val="24"/>
          <w:szCs w:val="24"/>
        </w:rPr>
      </w:pPr>
      <w:r>
        <w:rPr>
          <w:rFonts w:ascii="Ancizar Sans" w:hAnsi="Ancizar Sans"/>
          <w:bCs/>
          <w:sz w:val="24"/>
          <w:szCs w:val="24"/>
        </w:rPr>
        <w:tab/>
      </w:r>
      <w:r w:rsidRPr="00BB0097">
        <w:rPr>
          <w:rFonts w:ascii="Ancizar Sans" w:hAnsi="Ancizar Sans"/>
          <w:bCs/>
          <w:sz w:val="24"/>
          <w:szCs w:val="24"/>
        </w:rPr>
        <w:t>En atención al radicado</w:t>
      </w:r>
      <w:r w:rsidRPr="00BB0097">
        <w:rPr>
          <w:rFonts w:ascii="Calibri" w:hAnsi="Calibri" w:cs="Calibri"/>
          <w:color w:val="000000"/>
          <w:sz w:val="24"/>
          <w:szCs w:val="24"/>
        </w:rPr>
        <w:t> </w:t>
      </w:r>
      <w:r w:rsidRPr="00BB0097">
        <w:rPr>
          <w:rFonts w:ascii="Ancizar Sans" w:hAnsi="Ancizar Sans"/>
          <w:color w:val="000000"/>
          <w:sz w:val="24"/>
          <w:szCs w:val="24"/>
        </w:rPr>
        <w:t xml:space="preserve">2026-EE-141412, </w:t>
      </w:r>
      <w:r w:rsidR="00595848">
        <w:rPr>
          <w:rFonts w:ascii="Ancizar Sans" w:hAnsi="Ancizar Sans"/>
          <w:color w:val="000000"/>
          <w:sz w:val="24"/>
          <w:szCs w:val="24"/>
        </w:rPr>
        <w:t xml:space="preserve">a los compromisos derivados de </w:t>
      </w:r>
      <w:r w:rsidRPr="00BB0097">
        <w:rPr>
          <w:rFonts w:ascii="Ancizar Sans" w:hAnsi="Ancizar Sans"/>
          <w:color w:val="000000"/>
          <w:sz w:val="24"/>
          <w:szCs w:val="24"/>
        </w:rPr>
        <w:t xml:space="preserve">la mesa técnica del 12 de mayo del 2026 y a </w:t>
      </w:r>
      <w:r w:rsidR="00595848">
        <w:rPr>
          <w:rFonts w:ascii="Ancizar Sans" w:hAnsi="Ancizar Sans"/>
          <w:color w:val="000000"/>
          <w:sz w:val="24"/>
          <w:szCs w:val="24"/>
        </w:rPr>
        <w:t xml:space="preserve">lo expuesto </w:t>
      </w:r>
      <w:r w:rsidRPr="00BB0097">
        <w:rPr>
          <w:rFonts w:ascii="Ancizar Sans" w:hAnsi="Ancizar Sans"/>
          <w:color w:val="000000"/>
          <w:sz w:val="24"/>
          <w:szCs w:val="24"/>
        </w:rPr>
        <w:t xml:space="preserve">la sesión del Consejo Superior Universitario en su sesión </w:t>
      </w:r>
      <w:r w:rsidR="00595848">
        <w:rPr>
          <w:rFonts w:ascii="Ancizar Sans" w:hAnsi="Ancizar Sans"/>
          <w:color w:val="000000"/>
          <w:sz w:val="24"/>
          <w:szCs w:val="24"/>
        </w:rPr>
        <w:t>No.</w:t>
      </w:r>
      <w:r w:rsidRPr="00BB0097">
        <w:rPr>
          <w:rFonts w:ascii="Ancizar Sans" w:hAnsi="Ancizar Sans"/>
          <w:color w:val="000000"/>
          <w:sz w:val="24"/>
          <w:szCs w:val="24"/>
        </w:rPr>
        <w:t xml:space="preserve"> 12 de 2026,</w:t>
      </w:r>
      <w:r w:rsidR="00595848">
        <w:rPr>
          <w:rFonts w:ascii="Ancizar Sans" w:hAnsi="Ancizar Sans"/>
          <w:color w:val="000000"/>
          <w:sz w:val="24"/>
          <w:szCs w:val="24"/>
        </w:rPr>
        <w:t xml:space="preserve"> nos permitimos remitir dos documentos que consolidan la información correspondiente al Plan Integral de Cobertura en su modalidad Convencional y de Enfoque Territorial para</w:t>
      </w:r>
      <w:r w:rsidRPr="00BB0097">
        <w:rPr>
          <w:rFonts w:ascii="Ancizar Sans" w:hAnsi="Ancizar Sans"/>
          <w:color w:val="000000"/>
          <w:sz w:val="24"/>
          <w:szCs w:val="24"/>
        </w:rPr>
        <w:t xml:space="preserve"> los periodos comprendidos entre el 2023 y el 2026. </w:t>
      </w:r>
      <w:r w:rsidRPr="00BB0097">
        <w:rPr>
          <w:rFonts w:ascii="Ancizar Sans" w:hAnsi="Ancizar Sans"/>
          <w:bCs/>
          <w:sz w:val="24"/>
          <w:szCs w:val="24"/>
        </w:rPr>
        <w:t xml:space="preserve"> </w:t>
      </w:r>
    </w:p>
    <w:p w14:paraId="0EC38389" w14:textId="7D99E9D8" w:rsidR="00595848" w:rsidRDefault="00595848" w:rsidP="00BB0097">
      <w:pPr>
        <w:tabs>
          <w:tab w:val="right" w:pos="7704"/>
        </w:tabs>
        <w:autoSpaceDE w:val="0"/>
        <w:autoSpaceDN w:val="0"/>
        <w:adjustRightInd w:val="0"/>
        <w:spacing w:after="0"/>
        <w:ind w:firstLine="902"/>
        <w:contextualSpacing/>
        <w:jc w:val="both"/>
        <w:textAlignment w:val="center"/>
        <w:rPr>
          <w:rFonts w:ascii="Ancizar Sans" w:hAnsi="Ancizar Sans"/>
          <w:bCs/>
          <w:sz w:val="24"/>
          <w:szCs w:val="24"/>
        </w:rPr>
      </w:pPr>
    </w:p>
    <w:p w14:paraId="14AD03D3" w14:textId="03264C33" w:rsidR="00595848" w:rsidRDefault="00595848" w:rsidP="00BB0097">
      <w:pPr>
        <w:tabs>
          <w:tab w:val="right" w:pos="7704"/>
        </w:tabs>
        <w:autoSpaceDE w:val="0"/>
        <w:autoSpaceDN w:val="0"/>
        <w:adjustRightInd w:val="0"/>
        <w:spacing w:after="0"/>
        <w:ind w:firstLine="902"/>
        <w:contextualSpacing/>
        <w:jc w:val="both"/>
        <w:textAlignment w:val="center"/>
        <w:rPr>
          <w:rFonts w:ascii="Ancizar Sans" w:hAnsi="Ancizar Sans"/>
          <w:bCs/>
          <w:sz w:val="24"/>
          <w:szCs w:val="24"/>
        </w:rPr>
      </w:pPr>
      <w:r>
        <w:rPr>
          <w:rFonts w:ascii="Ancizar Sans" w:hAnsi="Ancizar Sans"/>
          <w:bCs/>
          <w:sz w:val="24"/>
          <w:szCs w:val="24"/>
        </w:rPr>
        <w:t>Los documentos remitidos corresponden a:</w:t>
      </w:r>
    </w:p>
    <w:p w14:paraId="6F45FF51" w14:textId="77777777" w:rsidR="00595848" w:rsidRDefault="00595848" w:rsidP="00BB0097">
      <w:pPr>
        <w:tabs>
          <w:tab w:val="right" w:pos="7704"/>
        </w:tabs>
        <w:autoSpaceDE w:val="0"/>
        <w:autoSpaceDN w:val="0"/>
        <w:adjustRightInd w:val="0"/>
        <w:spacing w:after="0"/>
        <w:ind w:firstLine="902"/>
        <w:contextualSpacing/>
        <w:jc w:val="both"/>
        <w:textAlignment w:val="center"/>
        <w:rPr>
          <w:rFonts w:ascii="Ancizar Sans" w:hAnsi="Ancizar Sans"/>
          <w:bCs/>
          <w:sz w:val="24"/>
          <w:szCs w:val="24"/>
        </w:rPr>
      </w:pPr>
    </w:p>
    <w:p w14:paraId="56DCC08D" w14:textId="18C5C10E" w:rsidR="00BB0097" w:rsidRPr="00BB0097" w:rsidRDefault="00BB0097" w:rsidP="00BB0097">
      <w:pPr>
        <w:pStyle w:val="Prrafodelista"/>
        <w:numPr>
          <w:ilvl w:val="0"/>
          <w:numId w:val="9"/>
        </w:numPr>
        <w:tabs>
          <w:tab w:val="right" w:pos="7704"/>
        </w:tabs>
        <w:autoSpaceDE w:val="0"/>
        <w:autoSpaceDN w:val="0"/>
        <w:adjustRightInd w:val="0"/>
        <w:spacing w:after="0"/>
        <w:jc w:val="both"/>
        <w:textAlignment w:val="center"/>
        <w:rPr>
          <w:rFonts w:ascii="Ancizar Sans" w:hAnsi="Ancizar Sans"/>
          <w:bCs/>
          <w:sz w:val="24"/>
          <w:szCs w:val="24"/>
        </w:rPr>
      </w:pPr>
      <w:r>
        <w:rPr>
          <w:rFonts w:ascii="Ancizar Sans" w:hAnsi="Ancizar Sans"/>
          <w:bCs/>
          <w:sz w:val="24"/>
          <w:szCs w:val="24"/>
        </w:rPr>
        <w:t>Anexo 1</w:t>
      </w:r>
      <w:r w:rsidR="00595848">
        <w:rPr>
          <w:rFonts w:ascii="Ancizar Sans" w:hAnsi="Ancizar Sans"/>
          <w:bCs/>
          <w:sz w:val="24"/>
          <w:szCs w:val="24"/>
        </w:rPr>
        <w:t xml:space="preserve">. </w:t>
      </w:r>
      <w:r w:rsidR="00595848" w:rsidRPr="00595848">
        <w:rPr>
          <w:rFonts w:ascii="Ancizar Sans" w:hAnsi="Ancizar Sans"/>
          <w:bCs/>
          <w:sz w:val="24"/>
          <w:szCs w:val="24"/>
        </w:rPr>
        <w:t>Documento que presenta el desarrollo de los Planes Integrales de Cobertura correspondientes a los años 2023 y 2024, así como la propuesta de formulación para los años 2025 y 2026; adicionalmente, incluye la reiteración de la formulación del PIC-ET 2025 y 2026.</w:t>
      </w:r>
    </w:p>
    <w:p w14:paraId="35915341" w14:textId="62712537" w:rsidR="00BB0097" w:rsidRPr="00CA0612" w:rsidRDefault="00BB0097" w:rsidP="00BB0097">
      <w:pPr>
        <w:pStyle w:val="Prrafodelista"/>
        <w:numPr>
          <w:ilvl w:val="0"/>
          <w:numId w:val="9"/>
        </w:numPr>
        <w:tabs>
          <w:tab w:val="right" w:pos="7704"/>
        </w:tabs>
        <w:autoSpaceDE w:val="0"/>
        <w:autoSpaceDN w:val="0"/>
        <w:adjustRightInd w:val="0"/>
        <w:spacing w:after="0"/>
        <w:jc w:val="both"/>
        <w:textAlignment w:val="center"/>
        <w:rPr>
          <w:rFonts w:ascii="Ancizar Sans" w:hAnsi="Ancizar Sans"/>
          <w:bCs/>
          <w:sz w:val="24"/>
          <w:szCs w:val="24"/>
        </w:rPr>
      </w:pPr>
      <w:r w:rsidRPr="00CA0612">
        <w:rPr>
          <w:rFonts w:ascii="Ancizar Sans" w:eastAsia="Times New Roman" w:hAnsi="Ancizar Sans" w:cs="Times New Roman"/>
          <w:color w:val="000000"/>
          <w:sz w:val="24"/>
          <w:szCs w:val="24"/>
        </w:rPr>
        <w:t xml:space="preserve">Anexo 2: </w:t>
      </w:r>
      <w:r w:rsidR="00595848" w:rsidRPr="00CA0612">
        <w:rPr>
          <w:rFonts w:ascii="Ancizar Sans" w:eastAsia="Times New Roman" w:hAnsi="Ancizar Sans" w:cs="Times New Roman"/>
          <w:color w:val="000000"/>
          <w:sz w:val="24"/>
          <w:szCs w:val="24"/>
        </w:rPr>
        <w:t>Informe presupuestal correspondiente a la ejecución del PIC-CO durante las vigencias 2023 y 2024.</w:t>
      </w:r>
    </w:p>
    <w:p w14:paraId="4076EDF5" w14:textId="2D93AE0A" w:rsidR="00BB0097" w:rsidRDefault="00BB0097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hAnsi="Ancizar Sans"/>
          <w:bCs/>
          <w:sz w:val="24"/>
          <w:szCs w:val="24"/>
        </w:rPr>
      </w:pPr>
    </w:p>
    <w:p w14:paraId="410E1523" w14:textId="2FE8B351" w:rsidR="00BB0097" w:rsidRPr="00BB0097" w:rsidRDefault="00595848" w:rsidP="00BB0097">
      <w:pPr>
        <w:spacing w:after="16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5848">
        <w:rPr>
          <w:rFonts w:ascii="Ancizar Sans" w:eastAsia="Times New Roman" w:hAnsi="Ancizar Sans" w:cs="Times New Roman"/>
          <w:color w:val="000000"/>
          <w:sz w:val="24"/>
          <w:szCs w:val="24"/>
        </w:rPr>
        <w:t>Mediante la presentación de esta información,</w:t>
      </w:r>
      <w:r>
        <w:rPr>
          <w:rFonts w:ascii="Ancizar Sans" w:eastAsia="Times New Roman" w:hAnsi="Ancizar Sans" w:cs="Times New Roman"/>
          <w:color w:val="000000"/>
          <w:sz w:val="24"/>
          <w:szCs w:val="24"/>
        </w:rPr>
        <w:t xml:space="preserve"> </w:t>
      </w:r>
      <w:r w:rsidR="00BB0097" w:rsidRPr="00BB0097">
        <w:rPr>
          <w:rFonts w:ascii="Ancizar Sans" w:eastAsia="Times New Roman" w:hAnsi="Ancizar Sans" w:cs="Times New Roman"/>
          <w:color w:val="000000"/>
          <w:sz w:val="24"/>
          <w:szCs w:val="24"/>
        </w:rPr>
        <w:t>la Universidad reafirma su liderazgo en la educación superior, contribuyendo al desarrollo integral de Colombia mediante la generación de conocimiento situado, la atención a las necesidades regionales y la promoción de una sociedad más justa y equitativa.</w:t>
      </w:r>
    </w:p>
    <w:p w14:paraId="15888DE7" w14:textId="2351094F" w:rsidR="00BB0097" w:rsidRDefault="00595848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color w:val="000000"/>
          <w:sz w:val="24"/>
          <w:szCs w:val="24"/>
        </w:rPr>
      </w:pPr>
      <w:r w:rsidRPr="00595848">
        <w:rPr>
          <w:rFonts w:ascii="Ancizar Sans" w:eastAsia="Times New Roman" w:hAnsi="Ancizar Sans" w:cs="Times New Roman"/>
          <w:color w:val="000000"/>
          <w:sz w:val="24"/>
          <w:szCs w:val="24"/>
        </w:rPr>
        <w:t xml:space="preserve">Finalmente, resulta pertinente señalar que la Universidad no adjunta los formatos asociados a estos planes, considerando lo expuesto durante la Mesa Técnica del 9 de junio de 2025, en la cual se indicó que algunos de los campos requeridos no resultan aplicables ni susceptibles de ser diligenciados conforme a las particularidades institucionales y al alcance de la información disponible. En consecuencia, y </w:t>
      </w:r>
      <w:r w:rsidRPr="00595848">
        <w:rPr>
          <w:rFonts w:ascii="Ancizar Sans" w:eastAsia="Times New Roman" w:hAnsi="Ancizar Sans" w:cs="Times New Roman"/>
          <w:color w:val="000000"/>
          <w:sz w:val="24"/>
          <w:szCs w:val="24"/>
        </w:rPr>
        <w:lastRenderedPageBreak/>
        <w:t>con el propósito de garantizar una presentación más completa, contextualizada y consistente de los avances y resultados alcanzados, se remiten informes de carácter cualitativo y cuantitativo correspondientes al PIC-CO y al PIC-ET, los cuales permiten evidenciar de manera integral el desarrollo, implementación y seguimiento de estas estrategias.</w:t>
      </w:r>
    </w:p>
    <w:p w14:paraId="76DECEB9" w14:textId="69CB81E9" w:rsidR="00A938B1" w:rsidRDefault="00A938B1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color w:val="000000"/>
          <w:sz w:val="24"/>
          <w:szCs w:val="24"/>
        </w:rPr>
      </w:pPr>
    </w:p>
    <w:p w14:paraId="3F43AFB8" w14:textId="22B90B26" w:rsidR="00A938B1" w:rsidRDefault="00A938B1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color w:val="000000"/>
          <w:sz w:val="24"/>
          <w:szCs w:val="24"/>
        </w:rPr>
      </w:pPr>
    </w:p>
    <w:p w14:paraId="2FED7A76" w14:textId="77777777" w:rsidR="00A938B1" w:rsidRDefault="00A938B1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color w:val="000000"/>
          <w:sz w:val="24"/>
          <w:szCs w:val="24"/>
        </w:rPr>
      </w:pPr>
    </w:p>
    <w:p w14:paraId="1D538E7A" w14:textId="298DA74D" w:rsidR="00A938B1" w:rsidRDefault="00A938B1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color w:val="000000"/>
          <w:sz w:val="24"/>
          <w:szCs w:val="24"/>
        </w:rPr>
      </w:pPr>
    </w:p>
    <w:p w14:paraId="3A580BAA" w14:textId="1AFE4BF3" w:rsidR="00A938B1" w:rsidRPr="00352CD6" w:rsidRDefault="00A938B1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b/>
          <w:bCs/>
          <w:color w:val="000000"/>
          <w:sz w:val="24"/>
          <w:szCs w:val="24"/>
        </w:rPr>
      </w:pPr>
      <w:r w:rsidRPr="00352CD6">
        <w:rPr>
          <w:rFonts w:ascii="Ancizar Sans" w:eastAsia="Times New Roman" w:hAnsi="Ancizar Sans" w:cs="Times New Roman"/>
          <w:b/>
          <w:bCs/>
          <w:color w:val="000000"/>
          <w:sz w:val="24"/>
          <w:szCs w:val="24"/>
        </w:rPr>
        <w:t>ISMAEL PEÑA REYES</w:t>
      </w:r>
    </w:p>
    <w:p w14:paraId="523D32E2" w14:textId="34D9AB3F" w:rsidR="00A938B1" w:rsidRDefault="00A938B1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color w:val="000000"/>
          <w:sz w:val="24"/>
          <w:szCs w:val="24"/>
        </w:rPr>
      </w:pPr>
      <w:r>
        <w:rPr>
          <w:rFonts w:ascii="Ancizar Sans" w:eastAsia="Times New Roman" w:hAnsi="Ancizar Sans" w:cs="Times New Roman"/>
          <w:color w:val="000000"/>
          <w:sz w:val="24"/>
          <w:szCs w:val="24"/>
        </w:rPr>
        <w:t>Rector</w:t>
      </w:r>
    </w:p>
    <w:p w14:paraId="1D8B6BD3" w14:textId="135CCA59" w:rsidR="00A938B1" w:rsidRDefault="00A938B1" w:rsidP="00BB0097">
      <w:pPr>
        <w:tabs>
          <w:tab w:val="right" w:pos="7704"/>
        </w:tabs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ascii="Ancizar Sans" w:eastAsia="Times New Roman" w:hAnsi="Ancizar Sans" w:cs="Times New Roman"/>
          <w:color w:val="000000"/>
          <w:sz w:val="24"/>
          <w:szCs w:val="24"/>
        </w:rPr>
      </w:pPr>
      <w:r>
        <w:rPr>
          <w:rFonts w:ascii="Ancizar Sans" w:eastAsia="Times New Roman" w:hAnsi="Ancizar Sans" w:cs="Times New Roman"/>
          <w:color w:val="000000"/>
          <w:sz w:val="24"/>
          <w:szCs w:val="24"/>
        </w:rPr>
        <w:t>Universidad Nacional de Colombia</w:t>
      </w:r>
    </w:p>
    <w:sectPr w:rsidR="00A938B1" w:rsidSect="00B27635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135" w:right="2268" w:bottom="2127" w:left="2268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798E4" w14:textId="77777777" w:rsidR="007D1A56" w:rsidRDefault="007D1A56" w:rsidP="005E16CB">
      <w:pPr>
        <w:spacing w:after="0" w:line="240" w:lineRule="auto"/>
      </w:pPr>
      <w:r>
        <w:separator/>
      </w:r>
    </w:p>
  </w:endnote>
  <w:endnote w:type="continuationSeparator" w:id="0">
    <w:p w14:paraId="480E2802" w14:textId="77777777" w:rsidR="007D1A56" w:rsidRDefault="007D1A56" w:rsidP="005E1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cizar Sans">
    <w:panose1 w:val="020B0602040300000003"/>
    <w:charset w:val="00"/>
    <w:family w:val="swiss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cizar Sans Regular">
    <w:altName w:val="Lucida Sans Unicode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cizar Sans Bold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ncizar Sans Regular Italic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02BE8" w14:textId="2DA2C464" w:rsidR="00435348" w:rsidRPr="0045637A" w:rsidRDefault="00A8350B">
    <w:pPr>
      <w:pStyle w:val="Piedepgina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5B1D9FF" wp14:editId="4FFD0B0E">
              <wp:simplePos x="0" y="0"/>
              <wp:positionH relativeFrom="column">
                <wp:posOffset>-196596</wp:posOffset>
              </wp:positionH>
              <wp:positionV relativeFrom="paragraph">
                <wp:posOffset>-418059</wp:posOffset>
              </wp:positionV>
              <wp:extent cx="1244219" cy="503555"/>
              <wp:effectExtent l="0" t="0" r="13335" b="10795"/>
              <wp:wrapNone/>
              <wp:docPr id="8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4219" cy="503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5D7B1" w14:textId="6A5E8B9E" w:rsidR="00435348" w:rsidRPr="007176FD" w:rsidRDefault="007D1A56" w:rsidP="00435348">
                          <w:pPr>
                            <w:spacing w:after="0" w:line="200" w:lineRule="exact"/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Ancizar Sans" w:hAnsi="Ancizar Sans"/>
                                <w:sz w:val="16"/>
                                <w:szCs w:val="16"/>
                                <w:lang w:val="es-ES"/>
                              </w:rPr>
                              <w:id w:val="1383441593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435348"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>[ Página</w:t>
                              </w:r>
                              <w:r w:rsidR="00435348" w:rsidRPr="007176FD">
                                <w:rPr>
                                  <w:rFonts w:ascii="Ancizar Sans" w:hAnsi="Ancizar Sans"/>
                                  <w:b/>
                                  <w:color w:val="C0504D" w:themeColor="accent2"/>
                                  <w:sz w:val="16"/>
                                  <w:szCs w:val="16"/>
                                  <w:lang w:val="es-ES"/>
                                </w:rPr>
                                <w:t xml:space="preserve"> </w:t>
                              </w:r>
                              <w:r w:rsidR="00095E96"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435348"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instrText xml:space="preserve"> PAGE </w:instrText>
                              </w:r>
                              <w:r w:rsidR="00095E96"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DD5AD8">
                                <w:rPr>
                                  <w:rFonts w:ascii="Ancizar Sans" w:hAnsi="Ancizar Sans"/>
                                  <w:b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2</w:t>
                              </w:r>
                              <w:r w:rsidR="00095E96" w:rsidRPr="007176F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435348"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de </w:t>
                              </w:r>
                              <w:r w:rsidR="00095E96"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435348"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instrText xml:space="preserve"> NUMPAGES  </w:instrText>
                              </w:r>
                              <w:r w:rsidR="00095E96"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DD5AD8">
                                <w:rPr>
                                  <w:rFonts w:ascii="Ancizar Sans" w:hAnsi="Ancizar Sans"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2</w:t>
                              </w:r>
                              <w:r w:rsidR="00095E96"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435348" w:rsidRPr="007176F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]</w:t>
                              </w:r>
                            </w:sdtContent>
                          </w:sdt>
                          <w:r w:rsidR="00435348" w:rsidRPr="007176FD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</w:p>
                        <w:p w14:paraId="046D802F" w14:textId="073BEE1C" w:rsidR="00DD5AD8" w:rsidRDefault="00DD5AD8" w:rsidP="00DD5AD8">
                          <w:pPr>
                            <w:spacing w:after="0" w:line="200" w:lineRule="exact"/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</w:pPr>
                          <w:r w:rsidRPr="00DD5AD8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Elaboró: </w:t>
                          </w:r>
                          <w:proofErr w:type="spellStart"/>
                          <w:r w:rsidR="009757FC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>DNPPr</w:t>
                          </w:r>
                          <w:proofErr w:type="spellEnd"/>
                        </w:p>
                        <w:p w14:paraId="1BC3D048" w14:textId="77BB66B8" w:rsidR="00435348" w:rsidRPr="007E3D18" w:rsidRDefault="009757FC" w:rsidP="009757FC">
                          <w:pPr>
                            <w:spacing w:after="0" w:line="200" w:lineRule="exact"/>
                            <w:rPr>
                              <w:rFonts w:ascii="Ancizar Sans Regular" w:hAnsi="Ancizar Sans Regular" w:hint="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>Revisó: VRA</w:t>
                          </w:r>
                        </w:p>
                      </w:txbxContent>
                    </wps:txbx>
                    <wps:bodyPr rot="0" vert="horz" wrap="square" lIns="18000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B1D9F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margin-left:-15.5pt;margin-top:-32.9pt;width:97.95pt;height:39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" filled="f" stroked="f">
              <v:textbox inset="5mm,2mm,0,0">
                <w:txbxContent>
                  <w:p w14:paraId="5CB5D7B1" w14:textId="6A5E8B9E" w:rsidR="00435348" w:rsidRPr="007176FD" w:rsidRDefault="007D1A56" w:rsidP="00435348">
                    <w:pPr>
                      <w:spacing w:after="0" w:line="200" w:lineRule="exact"/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</w:pPr>
                    <w:sdt>
                      <w:sdtPr>
                        <w:rPr>
                          <w:rFonts w:ascii="Ancizar Sans" w:hAnsi="Ancizar Sans"/>
                          <w:sz w:val="16"/>
                          <w:szCs w:val="16"/>
                          <w:lang w:val="es-ES"/>
                        </w:rPr>
                        <w:id w:val="1383441593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435348"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>[ Página</w:t>
                        </w:r>
                        <w:r w:rsidR="00435348" w:rsidRPr="007176FD">
                          <w:rPr>
                            <w:rFonts w:ascii="Ancizar Sans" w:hAnsi="Ancizar Sans"/>
                            <w:b/>
                            <w:color w:val="C0504D" w:themeColor="accent2"/>
                            <w:sz w:val="16"/>
                            <w:szCs w:val="16"/>
                            <w:lang w:val="es-ES"/>
                          </w:rPr>
                          <w:t xml:space="preserve"> </w:t>
                        </w:r>
                        <w:r w:rsidR="00095E96"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="00435348"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instrText xml:space="preserve"> PAGE </w:instrText>
                        </w:r>
                        <w:r w:rsidR="00095E96"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 w:rsidR="00DD5AD8">
                          <w:rPr>
                            <w:rFonts w:ascii="Ancizar Sans" w:hAnsi="Ancizar Sans"/>
                            <w:b/>
                            <w:noProof/>
                            <w:sz w:val="16"/>
                            <w:szCs w:val="16"/>
                            <w:lang w:val="es-ES"/>
                          </w:rPr>
                          <w:t>2</w:t>
                        </w:r>
                        <w:r w:rsidR="00095E96" w:rsidRPr="007176F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="00435348"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de </w:t>
                        </w:r>
                        <w:r w:rsidR="00095E96"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="00435348"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instrText xml:space="preserve"> NUMPAGES  </w:instrText>
                        </w:r>
                        <w:r w:rsidR="00095E96"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 w:rsidR="00DD5AD8">
                          <w:rPr>
                            <w:rFonts w:ascii="Ancizar Sans" w:hAnsi="Ancizar Sans"/>
                            <w:noProof/>
                            <w:sz w:val="16"/>
                            <w:szCs w:val="16"/>
                            <w:lang w:val="es-ES"/>
                          </w:rPr>
                          <w:t>2</w:t>
                        </w:r>
                        <w:r w:rsidR="00095E96"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="00435348" w:rsidRPr="007176F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]</w:t>
                        </w:r>
                      </w:sdtContent>
                    </w:sdt>
                    <w:r w:rsidR="00435348" w:rsidRPr="007176FD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 </w:t>
                    </w:r>
                  </w:p>
                  <w:p w14:paraId="046D802F" w14:textId="073BEE1C" w:rsidR="00DD5AD8" w:rsidRDefault="00DD5AD8" w:rsidP="00DD5AD8">
                    <w:pPr>
                      <w:spacing w:after="0" w:line="200" w:lineRule="exact"/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</w:pPr>
                    <w:r w:rsidRPr="00DD5AD8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Elaboró: </w:t>
                    </w:r>
                    <w:proofErr w:type="spellStart"/>
                    <w:r w:rsidR="009757FC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>DNPPr</w:t>
                    </w:r>
                    <w:proofErr w:type="spellEnd"/>
                  </w:p>
                  <w:p w14:paraId="1BC3D048" w14:textId="77BB66B8" w:rsidR="00435348" w:rsidRPr="007E3D18" w:rsidRDefault="009757FC" w:rsidP="009757FC">
                    <w:pPr>
                      <w:spacing w:after="0" w:line="200" w:lineRule="exact"/>
                      <w:rPr>
                        <w:rFonts w:ascii="Ancizar Sans Regular" w:hAnsi="Ancizar Sans Regular" w:hint="eastAsia"/>
                        <w:sz w:val="16"/>
                        <w:szCs w:val="16"/>
                      </w:rPr>
                    </w:pPr>
                    <w:r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>Revisó: VRA</w:t>
                    </w:r>
                  </w:p>
                </w:txbxContent>
              </v:textbox>
            </v:shape>
          </w:pict>
        </mc:Fallback>
      </mc:AlternateContent>
    </w:r>
    <w:r w:rsidR="0030597E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5BFFE3A" wp14:editId="0188C17A">
              <wp:simplePos x="0" y="0"/>
              <wp:positionH relativeFrom="column">
                <wp:posOffset>4792345</wp:posOffset>
              </wp:positionH>
              <wp:positionV relativeFrom="paragraph">
                <wp:posOffset>-407035</wp:posOffset>
              </wp:positionV>
              <wp:extent cx="1432800" cy="745200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2800" cy="745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E8F379" w14:textId="77777777" w:rsidR="009206AB" w:rsidRPr="00954119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proyecto</w:t>
                          </w:r>
                        </w:p>
                        <w:p w14:paraId="71D1493D" w14:textId="77777777" w:rsidR="009206AB" w:rsidRPr="0030597E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cultural,</w:t>
                          </w:r>
                        </w:p>
                        <w:p w14:paraId="04F392AA" w14:textId="77777777" w:rsidR="009206AB" w:rsidRPr="0030597E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científico</w:t>
                          </w:r>
                        </w:p>
                        <w:p w14:paraId="0F4E2DA5" w14:textId="77777777" w:rsidR="009206AB" w:rsidRPr="0030597E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y colectivo</w:t>
                          </w:r>
                        </w:p>
                        <w:p w14:paraId="4539DB06" w14:textId="77777777" w:rsidR="00373B97" w:rsidRPr="009206AB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de nación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BFFE3A" id="Cuadro de texto 2" o:spid="_x0000_s1028" type="#_x0000_t202" style="position:absolute;margin-left:377.35pt;margin-top:-32.05pt;width:112.8pt;height:58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" stroked="f">
              <v:textbox>
                <w:txbxContent>
                  <w:p w14:paraId="46E8F379" w14:textId="77777777" w:rsidR="009206AB" w:rsidRPr="00954119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proyecto</w:t>
                    </w:r>
                  </w:p>
                  <w:p w14:paraId="71D1493D" w14:textId="77777777" w:rsidR="009206AB" w:rsidRPr="0030597E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cultural,</w:t>
                    </w:r>
                  </w:p>
                  <w:p w14:paraId="04F392AA" w14:textId="77777777" w:rsidR="009206AB" w:rsidRPr="0030597E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científico</w:t>
                    </w:r>
                  </w:p>
                  <w:p w14:paraId="0F4E2DA5" w14:textId="77777777" w:rsidR="009206AB" w:rsidRPr="0030597E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y colectivo</w:t>
                    </w:r>
                  </w:p>
                  <w:p w14:paraId="4539DB06" w14:textId="77777777" w:rsidR="00373B97" w:rsidRPr="009206AB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de nación</w:t>
                    </w:r>
                  </w:p>
                </w:txbxContent>
              </v:textbox>
            </v:shape>
          </w:pict>
        </mc:Fallback>
      </mc:AlternateContent>
    </w:r>
    <w:r w:rsidR="0061291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67326F4" wp14:editId="437DD6D5">
              <wp:simplePos x="0" y="0"/>
              <wp:positionH relativeFrom="column">
                <wp:posOffset>1033145</wp:posOffset>
              </wp:positionH>
              <wp:positionV relativeFrom="paragraph">
                <wp:posOffset>-428625</wp:posOffset>
              </wp:positionV>
              <wp:extent cx="3715200" cy="752400"/>
              <wp:effectExtent l="0" t="0" r="0" b="10160"/>
              <wp:wrapNone/>
              <wp:docPr id="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5200" cy="7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2715D1" w14:textId="77777777" w:rsidR="00903EEF" w:rsidRDefault="00903EEF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Carrera 45 # 26-85</w:t>
                          </w:r>
                        </w:p>
                        <w:p w14:paraId="6C7CDB73" w14:textId="77777777" w:rsidR="00903EEF" w:rsidRDefault="00903EEF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Edificio Uriel Gutiérrez Piso 5</w:t>
                          </w:r>
                        </w:p>
                        <w:p w14:paraId="0CFBB39B" w14:textId="77777777" w:rsidR="00903EEF" w:rsidRPr="00107648" w:rsidRDefault="00903EEF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</w:pPr>
                          <w:r w:rsidRPr="00107648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(+57 1) 3165469-(+57 1) 3165387 - (+57 1) 3165000 EXT: 18022-18021-18032-18020</w:t>
                          </w:r>
                        </w:p>
                        <w:p w14:paraId="2F25F948" w14:textId="77777777" w:rsidR="00903EEF" w:rsidRPr="00107648" w:rsidRDefault="00903EEF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</w:pPr>
                          <w:r w:rsidRPr="00107648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Bogotá, D. C., Colombia</w:t>
                          </w:r>
                        </w:p>
                        <w:p w14:paraId="5ED90CEE" w14:textId="77777777" w:rsidR="00435348" w:rsidRPr="00D30463" w:rsidRDefault="00903EEF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/>
                              <w:lang w:val="en-US"/>
                            </w:rPr>
                          </w:pPr>
                          <w:r w:rsidRPr="00D30463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rectoria@unal.edu.co</w:t>
                          </w:r>
                        </w:p>
                      </w:txbxContent>
                    </wps:txbx>
                    <wps:bodyPr rot="0" vert="horz" wrap="square" lIns="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7326F4" id="Text Box 14" o:spid="_x0000_s1029" type="#_x0000_t202" style="position:absolute;margin-left:81.35pt;margin-top:-33.75pt;width:292.55pt;height:59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" filled="f" stroked="f">
              <v:textbox inset="0,2mm,0,0">
                <w:txbxContent>
                  <w:p w14:paraId="6E2715D1" w14:textId="77777777" w:rsidR="00903EEF" w:rsidRDefault="00903EEF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Carrera 45 # 26-85</w:t>
                    </w:r>
                  </w:p>
                  <w:p w14:paraId="6C7CDB73" w14:textId="77777777" w:rsidR="00903EEF" w:rsidRDefault="00903EEF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Edificio Uriel Gutiérrez Piso 5</w:t>
                    </w:r>
                  </w:p>
                  <w:p w14:paraId="0CFBB39B" w14:textId="77777777" w:rsidR="00903EEF" w:rsidRPr="00107648" w:rsidRDefault="00903EEF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</w:pPr>
                    <w:r w:rsidRPr="00107648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(+57 1) 3165469-(+57 1) 3165387 - (+57 1) 3165000 EXT: 18022-18021-18032-18020</w:t>
                    </w:r>
                  </w:p>
                  <w:p w14:paraId="2F25F948" w14:textId="77777777" w:rsidR="00903EEF" w:rsidRPr="00107648" w:rsidRDefault="00903EEF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</w:pPr>
                    <w:r w:rsidRPr="00107648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Bogotá, D. C., Colombia</w:t>
                    </w:r>
                  </w:p>
                  <w:p w14:paraId="5ED90CEE" w14:textId="77777777" w:rsidR="00435348" w:rsidRPr="00D30463" w:rsidRDefault="00903EEF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/>
                        <w:lang w:val="en-US"/>
                      </w:rPr>
                    </w:pPr>
                    <w:r w:rsidRPr="00D30463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rectoria@unal.edu.co</w:t>
                    </w:r>
                  </w:p>
                </w:txbxContent>
              </v:textbox>
            </v:shape>
          </w:pict>
        </mc:Fallback>
      </mc:AlternateContent>
    </w:r>
    <w:sdt>
      <w:sdtPr>
        <w:alias w:val="patrimonio"/>
        <w:tag w:val="patrimonio"/>
        <w:id w:val="-1999946218"/>
        <w:lock w:val="sdtContentLocked"/>
        <w:showingPlcHdr/>
      </w:sdtPr>
      <w:sdtEndPr/>
      <w:sdtContent>
        <w:r w:rsidR="0045637A">
          <w:t xml:space="preserve"> 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590FB" w14:textId="018217B7" w:rsidR="00CD2582" w:rsidRDefault="00A8350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A2FF0DA" wp14:editId="1BA667E5">
              <wp:simplePos x="0" y="0"/>
              <wp:positionH relativeFrom="column">
                <wp:posOffset>-306324</wp:posOffset>
              </wp:positionH>
              <wp:positionV relativeFrom="paragraph">
                <wp:posOffset>-418059</wp:posOffset>
              </wp:positionV>
              <wp:extent cx="1192378" cy="502920"/>
              <wp:effectExtent l="0" t="0" r="8255" b="11430"/>
              <wp:wrapNone/>
              <wp:docPr id="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2378" cy="502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F29F16" w14:textId="3FE27465" w:rsidR="00435348" w:rsidRPr="00A81D8D" w:rsidRDefault="007D1A56" w:rsidP="00E478ED">
                          <w:pPr>
                            <w:spacing w:after="0" w:line="200" w:lineRule="exact"/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Ancizar Sans" w:hAnsi="Ancizar Sans"/>
                                <w:sz w:val="16"/>
                                <w:szCs w:val="16"/>
                                <w:lang w:val="es-ES"/>
                              </w:rPr>
                              <w:id w:val="-1414935353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435348"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[ Página </w:t>
                              </w:r>
                              <w:r w:rsidR="00095E96"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435348"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instrText xml:space="preserve"> PAGE </w:instrText>
                              </w:r>
                              <w:r w:rsidR="00095E96"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A25F46">
                                <w:rPr>
                                  <w:rFonts w:ascii="Ancizar Sans" w:hAnsi="Ancizar Sans"/>
                                  <w:b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1</w:t>
                              </w:r>
                              <w:r w:rsidR="00095E96" w:rsidRPr="00A81D8D">
                                <w:rPr>
                                  <w:rFonts w:ascii="Ancizar Sans" w:hAnsi="Ancizar Sans"/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435348"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de </w:t>
                              </w:r>
                              <w:r w:rsidR="00095E96"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435348"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instrText xml:space="preserve"> NUMPAGES  </w:instrText>
                              </w:r>
                              <w:r w:rsidR="00095E96"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A25F46">
                                <w:rPr>
                                  <w:rFonts w:ascii="Ancizar Sans" w:hAnsi="Ancizar Sans"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1</w:t>
                              </w:r>
                              <w:r w:rsidR="00095E96"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435348" w:rsidRPr="00A81D8D">
                                <w:rPr>
                                  <w:rFonts w:ascii="Ancizar Sans" w:hAnsi="Ancizar Sans"/>
                                  <w:sz w:val="16"/>
                                  <w:szCs w:val="16"/>
                                  <w:lang w:val="es-ES"/>
                                </w:rPr>
                                <w:t xml:space="preserve"> ]</w:t>
                              </w:r>
                            </w:sdtContent>
                          </w:sdt>
                          <w:r w:rsidR="00435348" w:rsidRPr="00A81D8D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</w:p>
                        <w:p w14:paraId="78635661" w14:textId="5B8C9CCB" w:rsidR="00B371F2" w:rsidRPr="00DD5AD8" w:rsidRDefault="00B371F2" w:rsidP="00B371F2">
                          <w:pPr>
                            <w:spacing w:after="0" w:line="200" w:lineRule="exact"/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</w:pPr>
                          <w:r w:rsidRPr="00DD5AD8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Elaboró: </w:t>
                          </w:r>
                          <w:proofErr w:type="spellStart"/>
                          <w:r w:rsidR="009757FC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>DNPPr</w:t>
                          </w:r>
                          <w:proofErr w:type="spellEnd"/>
                        </w:p>
                        <w:p w14:paraId="15F5B250" w14:textId="58FB8333" w:rsidR="00B371F2" w:rsidRPr="00A81D8D" w:rsidRDefault="00B371F2" w:rsidP="00B371F2">
                          <w:pPr>
                            <w:spacing w:after="0" w:line="200" w:lineRule="exact"/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</w:pPr>
                          <w:r w:rsidRPr="00DD5AD8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 xml:space="preserve">Revisó: </w:t>
                          </w:r>
                          <w:r w:rsidR="009757FC">
                            <w:rPr>
                              <w:rFonts w:ascii="Ancizar Sans" w:hAnsi="Ancizar Sans"/>
                              <w:sz w:val="16"/>
                              <w:szCs w:val="16"/>
                              <w:lang w:val="es-ES"/>
                            </w:rPr>
                            <w:t>VRA</w:t>
                          </w:r>
                        </w:p>
                        <w:p w14:paraId="0EC22674" w14:textId="77777777" w:rsidR="00435348" w:rsidRPr="007E3D18" w:rsidRDefault="00435348" w:rsidP="00E478ED">
                          <w:pPr>
                            <w:rPr>
                              <w:rFonts w:ascii="Ancizar Sans Regular" w:hAnsi="Ancizar Sans Regular" w:hint="eastAsia"/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14:paraId="4949F706" w14:textId="77777777" w:rsidR="00435348" w:rsidRPr="007E3D18" w:rsidRDefault="00435348" w:rsidP="00E478ED">
                          <w:pPr>
                            <w:spacing w:line="220" w:lineRule="exact"/>
                            <w:rPr>
                              <w:rFonts w:ascii="Ancizar Sans Regular" w:hAnsi="Ancizar Sans Regular" w:hint="eastAs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8000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2FF0DA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0" type="#_x0000_t202" style="position:absolute;margin-left:-24.1pt;margin-top:-32.9pt;width:93.9pt;height:39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" filled="f" stroked="f">
              <v:textbox inset="5mm,2mm,0,0">
                <w:txbxContent>
                  <w:p w14:paraId="52F29F16" w14:textId="3FE27465" w:rsidR="00435348" w:rsidRPr="00A81D8D" w:rsidRDefault="007D1A56" w:rsidP="00E478ED">
                    <w:pPr>
                      <w:spacing w:after="0" w:line="200" w:lineRule="exact"/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</w:pPr>
                    <w:sdt>
                      <w:sdtPr>
                        <w:rPr>
                          <w:rFonts w:ascii="Ancizar Sans" w:hAnsi="Ancizar Sans"/>
                          <w:sz w:val="16"/>
                          <w:szCs w:val="16"/>
                          <w:lang w:val="es-ES"/>
                        </w:rPr>
                        <w:id w:val="-1414935353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435348"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[ Página </w:t>
                        </w:r>
                        <w:r w:rsidR="00095E96"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="00435348"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instrText xml:space="preserve"> PAGE </w:instrText>
                        </w:r>
                        <w:r w:rsidR="00095E96"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 w:rsidR="00A25F46">
                          <w:rPr>
                            <w:rFonts w:ascii="Ancizar Sans" w:hAnsi="Ancizar Sans"/>
                            <w:b/>
                            <w:noProof/>
                            <w:sz w:val="16"/>
                            <w:szCs w:val="16"/>
                            <w:lang w:val="es-ES"/>
                          </w:rPr>
                          <w:t>1</w:t>
                        </w:r>
                        <w:r w:rsidR="00095E96" w:rsidRPr="00A81D8D">
                          <w:rPr>
                            <w:rFonts w:ascii="Ancizar Sans" w:hAnsi="Ancizar Sans"/>
                            <w:b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="00435348"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de </w:t>
                        </w:r>
                        <w:r w:rsidR="00095E96"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="00435348"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instrText xml:space="preserve"> NUMPAGES  </w:instrText>
                        </w:r>
                        <w:r w:rsidR="00095E96"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 w:rsidR="00A25F46">
                          <w:rPr>
                            <w:rFonts w:ascii="Ancizar Sans" w:hAnsi="Ancizar Sans"/>
                            <w:noProof/>
                            <w:sz w:val="16"/>
                            <w:szCs w:val="16"/>
                            <w:lang w:val="es-ES"/>
                          </w:rPr>
                          <w:t>1</w:t>
                        </w:r>
                        <w:r w:rsidR="00095E96"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="00435348" w:rsidRPr="00A81D8D">
                          <w:rPr>
                            <w:rFonts w:ascii="Ancizar Sans" w:hAnsi="Ancizar Sans"/>
                            <w:sz w:val="16"/>
                            <w:szCs w:val="16"/>
                            <w:lang w:val="es-ES"/>
                          </w:rPr>
                          <w:t xml:space="preserve"> ]</w:t>
                        </w:r>
                      </w:sdtContent>
                    </w:sdt>
                    <w:r w:rsidR="00435348" w:rsidRPr="00A81D8D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 </w:t>
                    </w:r>
                  </w:p>
                  <w:p w14:paraId="78635661" w14:textId="5B8C9CCB" w:rsidR="00B371F2" w:rsidRPr="00DD5AD8" w:rsidRDefault="00B371F2" w:rsidP="00B371F2">
                    <w:pPr>
                      <w:spacing w:after="0" w:line="200" w:lineRule="exact"/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</w:pPr>
                    <w:r w:rsidRPr="00DD5AD8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Elaboró: </w:t>
                    </w:r>
                    <w:proofErr w:type="spellStart"/>
                    <w:r w:rsidR="009757FC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>DNPPr</w:t>
                    </w:r>
                    <w:proofErr w:type="spellEnd"/>
                  </w:p>
                  <w:p w14:paraId="15F5B250" w14:textId="58FB8333" w:rsidR="00B371F2" w:rsidRPr="00A81D8D" w:rsidRDefault="00B371F2" w:rsidP="00B371F2">
                    <w:pPr>
                      <w:spacing w:after="0" w:line="200" w:lineRule="exact"/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</w:pPr>
                    <w:r w:rsidRPr="00DD5AD8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 xml:space="preserve">Revisó: </w:t>
                    </w:r>
                    <w:r w:rsidR="009757FC">
                      <w:rPr>
                        <w:rFonts w:ascii="Ancizar Sans" w:hAnsi="Ancizar Sans"/>
                        <w:sz w:val="16"/>
                        <w:szCs w:val="16"/>
                        <w:lang w:val="es-ES"/>
                      </w:rPr>
                      <w:t>VRA</w:t>
                    </w:r>
                  </w:p>
                  <w:p w14:paraId="0EC22674" w14:textId="77777777" w:rsidR="00435348" w:rsidRPr="007E3D18" w:rsidRDefault="00435348" w:rsidP="00E478ED">
                    <w:pPr>
                      <w:rPr>
                        <w:rFonts w:ascii="Ancizar Sans Regular" w:hAnsi="Ancizar Sans Regular" w:hint="eastAsia"/>
                        <w:sz w:val="16"/>
                        <w:szCs w:val="16"/>
                        <w:lang w:val="es-ES"/>
                      </w:rPr>
                    </w:pPr>
                  </w:p>
                  <w:p w14:paraId="4949F706" w14:textId="77777777" w:rsidR="00435348" w:rsidRPr="007E3D18" w:rsidRDefault="00435348" w:rsidP="00E478ED">
                    <w:pPr>
                      <w:spacing w:line="220" w:lineRule="exact"/>
                      <w:rPr>
                        <w:rFonts w:ascii="Ancizar Sans Regular" w:hAnsi="Ancizar Sans Regular" w:hint="eastAsia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425D85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B22E2C8" wp14:editId="35839BEE">
              <wp:simplePos x="0" y="0"/>
              <wp:positionH relativeFrom="column">
                <wp:posOffset>4792345</wp:posOffset>
              </wp:positionH>
              <wp:positionV relativeFrom="paragraph">
                <wp:posOffset>-407035</wp:posOffset>
              </wp:positionV>
              <wp:extent cx="1432800" cy="745200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2800" cy="745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E51F59" w14:textId="77777777" w:rsidR="009206AB" w:rsidRPr="00954119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proyecto</w:t>
                          </w:r>
                        </w:p>
                        <w:p w14:paraId="70F058A5" w14:textId="77777777" w:rsidR="009206AB" w:rsidRPr="0030597E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cultural,</w:t>
                          </w:r>
                        </w:p>
                        <w:p w14:paraId="4F859E70" w14:textId="77777777" w:rsidR="009206AB" w:rsidRPr="0030597E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científico</w:t>
                          </w:r>
                        </w:p>
                        <w:p w14:paraId="541C14AA" w14:textId="77777777" w:rsidR="009206AB" w:rsidRPr="0030597E" w:rsidRDefault="009206AB" w:rsidP="009206AB">
                          <w:pPr>
                            <w:spacing w:after="0" w:line="288" w:lineRule="auto"/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30597E">
                            <w:rPr>
                              <w:rFonts w:ascii="Ancizar Sans" w:hAnsi="Ancizar Sans"/>
                              <w:b/>
                              <w:smallCaps/>
                              <w:spacing w:val="20"/>
                              <w:sz w:val="14"/>
                              <w:szCs w:val="20"/>
                              <w14:textOutline w14:w="3175" w14:cap="sq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y colectivo</w:t>
                          </w:r>
                        </w:p>
                        <w:p w14:paraId="54519FC3" w14:textId="77777777" w:rsidR="00954119" w:rsidRPr="00954119" w:rsidRDefault="009206AB" w:rsidP="004460E1">
                          <w:pPr>
                            <w:spacing w:after="0" w:line="288" w:lineRule="auto"/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</w:pPr>
                          <w:r w:rsidRPr="00954119">
                            <w:rPr>
                              <w:rFonts w:ascii="Ancizar Sans" w:hAnsi="Ancizar Sans"/>
                              <w:smallCaps/>
                              <w:spacing w:val="20"/>
                              <w:sz w:val="14"/>
                              <w:szCs w:val="20"/>
                            </w:rPr>
                            <w:t>de nación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2E2C8" id="_x0000_s1031" type="#_x0000_t202" style="position:absolute;margin-left:377.35pt;margin-top:-32.05pt;width:112.8pt;height:58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" stroked="f">
              <v:textbox>
                <w:txbxContent>
                  <w:p w14:paraId="00E51F59" w14:textId="77777777" w:rsidR="009206AB" w:rsidRPr="00954119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proyecto</w:t>
                    </w:r>
                  </w:p>
                  <w:p w14:paraId="70F058A5" w14:textId="77777777" w:rsidR="009206AB" w:rsidRPr="0030597E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cultural,</w:t>
                    </w:r>
                  </w:p>
                  <w:p w14:paraId="4F859E70" w14:textId="77777777" w:rsidR="009206AB" w:rsidRPr="0030597E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científico</w:t>
                    </w:r>
                  </w:p>
                  <w:p w14:paraId="541C14AA" w14:textId="77777777" w:rsidR="009206AB" w:rsidRPr="0030597E" w:rsidRDefault="009206AB" w:rsidP="009206AB">
                    <w:pPr>
                      <w:spacing w:after="0" w:line="288" w:lineRule="auto"/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</w:pPr>
                    <w:r w:rsidRPr="0030597E">
                      <w:rPr>
                        <w:rFonts w:ascii="Ancizar Sans" w:hAnsi="Ancizar Sans"/>
                        <w:b/>
                        <w:smallCaps/>
                        <w:spacing w:val="20"/>
                        <w:sz w:val="14"/>
                        <w:szCs w:val="20"/>
                        <w14:textOutline w14:w="3175" w14:cap="sq" w14:cmpd="sng" w14:algn="ctr">
                          <w14:solidFill>
                            <w14:srgbClr w14:val="000000"/>
                          </w14:solidFill>
                          <w14:prstDash w14:val="solid"/>
                          <w14:miter w14:lim="0"/>
                        </w14:textOutline>
                      </w:rPr>
                      <w:t>y colectivo</w:t>
                    </w:r>
                  </w:p>
                  <w:p w14:paraId="54519FC3" w14:textId="77777777" w:rsidR="00954119" w:rsidRPr="00954119" w:rsidRDefault="009206AB" w:rsidP="004460E1">
                    <w:pPr>
                      <w:spacing w:after="0" w:line="288" w:lineRule="auto"/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</w:pPr>
                    <w:r w:rsidRPr="00954119">
                      <w:rPr>
                        <w:rFonts w:ascii="Ancizar Sans" w:hAnsi="Ancizar Sans"/>
                        <w:smallCaps/>
                        <w:spacing w:val="20"/>
                        <w:sz w:val="14"/>
                        <w:szCs w:val="20"/>
                      </w:rPr>
                      <w:t>de nación</w:t>
                    </w:r>
                  </w:p>
                </w:txbxContent>
              </v:textbox>
            </v:shape>
          </w:pict>
        </mc:Fallback>
      </mc:AlternateContent>
    </w:r>
    <w:r w:rsidR="003C411C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3AF8356" wp14:editId="4F4E379C">
              <wp:simplePos x="0" y="0"/>
              <wp:positionH relativeFrom="column">
                <wp:posOffset>1033376</wp:posOffset>
              </wp:positionH>
              <wp:positionV relativeFrom="paragraph">
                <wp:posOffset>-429895</wp:posOffset>
              </wp:positionV>
              <wp:extent cx="3714750" cy="751840"/>
              <wp:effectExtent l="0" t="0" r="0" b="10160"/>
              <wp:wrapNone/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030B9C" w14:textId="77777777" w:rsidR="002525A5" w:rsidRDefault="002525A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Carrera 45 # 26-85</w:t>
                          </w:r>
                        </w:p>
                        <w:p w14:paraId="57E14234" w14:textId="77777777" w:rsidR="002525A5" w:rsidRDefault="002525A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</w:pPr>
                          <w:r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s-ES_tradnl"/>
                            </w:rPr>
                            <w:t>Edificio Uriel Gutiérrez Piso 5</w:t>
                          </w:r>
                        </w:p>
                        <w:p w14:paraId="77B59942" w14:textId="77777777" w:rsidR="002525A5" w:rsidRPr="00107648" w:rsidRDefault="002525A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</w:pPr>
                          <w:r w:rsidRPr="00107648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(+57 1) 3165469-(+57 1) 3165387 - (+57 1) 3165000 EXT: 18022-18021-18032-18020</w:t>
                          </w:r>
                        </w:p>
                        <w:p w14:paraId="0CC5670D" w14:textId="77777777" w:rsidR="002525A5" w:rsidRPr="00107648" w:rsidRDefault="002525A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</w:pPr>
                          <w:r w:rsidRPr="00107648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Bogotá, D. C., Colombia</w:t>
                          </w:r>
                        </w:p>
                        <w:p w14:paraId="0C0F0AC2" w14:textId="77777777" w:rsidR="002525A5" w:rsidRPr="00D30463" w:rsidRDefault="002525A5" w:rsidP="00903EEF">
                          <w:pPr>
                            <w:spacing w:after="0" w:line="180" w:lineRule="exact"/>
                            <w:jc w:val="right"/>
                            <w:rPr>
                              <w:rFonts w:ascii="Ancizar Sans" w:hAnsi="Ancizar Sans"/>
                              <w:lang w:val="en-US"/>
                            </w:rPr>
                          </w:pPr>
                          <w:r w:rsidRPr="00D30463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rectoria</w:t>
                          </w:r>
                          <w:r w:rsidR="00050FFF" w:rsidRPr="00D30463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un</w:t>
                          </w:r>
                          <w:r w:rsidRPr="00D30463">
                            <w:rPr>
                              <w:rFonts w:ascii="Ancizar Sans" w:hAnsi="Ancizar Sans" w:cs="Ancizar Sans Regular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@unal.edu.co</w:t>
                          </w:r>
                        </w:p>
                        <w:p w14:paraId="381C6E52" w14:textId="77777777" w:rsidR="002525A5" w:rsidRPr="00D30463" w:rsidRDefault="002525A5" w:rsidP="002525A5">
                          <w:pPr>
                            <w:spacing w:after="0" w:line="200" w:lineRule="exact"/>
                            <w:jc w:val="right"/>
                            <w:rPr>
                              <w:rFonts w:ascii="Ancizar Sans" w:hAnsi="Ancizar Sans"/>
                              <w:lang w:val="en-US"/>
                            </w:rPr>
                          </w:pPr>
                        </w:p>
                        <w:p w14:paraId="35C12252" w14:textId="77777777" w:rsidR="00435348" w:rsidRPr="00D30463" w:rsidRDefault="00435348" w:rsidP="00435348">
                          <w:pPr>
                            <w:spacing w:after="0" w:line="200" w:lineRule="exact"/>
                            <w:jc w:val="right"/>
                            <w:rPr>
                              <w:rFonts w:ascii="Ancizar Sans" w:hAnsi="Ancizar Sans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AF8356" id="Text Box 10" o:spid="_x0000_s1032" type="#_x0000_t202" style="position:absolute;margin-left:81.35pt;margin-top:-33.85pt;width:292.5pt;height:5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" filled="f" stroked="f">
              <v:textbox inset="0,2mm,0,0">
                <w:txbxContent>
                  <w:p w14:paraId="68030B9C" w14:textId="77777777" w:rsidR="002525A5" w:rsidRDefault="002525A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Carrera 45 # 26-85</w:t>
                    </w:r>
                  </w:p>
                  <w:p w14:paraId="57E14234" w14:textId="77777777" w:rsidR="002525A5" w:rsidRDefault="002525A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</w:pPr>
                    <w:r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s-ES_tradnl"/>
                      </w:rPr>
                      <w:t>Edificio Uriel Gutiérrez Piso 5</w:t>
                    </w:r>
                  </w:p>
                  <w:p w14:paraId="77B59942" w14:textId="77777777" w:rsidR="002525A5" w:rsidRPr="00107648" w:rsidRDefault="002525A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</w:pPr>
                    <w:r w:rsidRPr="00107648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(+57 1) 3165469-(+57 1) 3165387 - (+57 1) 3165000 EXT: 18022-18021-18032-18020</w:t>
                    </w:r>
                  </w:p>
                  <w:p w14:paraId="0CC5670D" w14:textId="77777777" w:rsidR="002525A5" w:rsidRPr="00107648" w:rsidRDefault="002525A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</w:pPr>
                    <w:r w:rsidRPr="00107648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Bogotá, D. C., Colombia</w:t>
                    </w:r>
                  </w:p>
                  <w:p w14:paraId="0C0F0AC2" w14:textId="77777777" w:rsidR="002525A5" w:rsidRPr="00D30463" w:rsidRDefault="002525A5" w:rsidP="00903EEF">
                    <w:pPr>
                      <w:spacing w:after="0" w:line="180" w:lineRule="exact"/>
                      <w:jc w:val="right"/>
                      <w:rPr>
                        <w:rFonts w:ascii="Ancizar Sans" w:hAnsi="Ancizar Sans"/>
                        <w:lang w:val="en-US"/>
                      </w:rPr>
                    </w:pPr>
                    <w:r w:rsidRPr="00D30463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rectoria</w:t>
                    </w:r>
                    <w:r w:rsidR="00050FFF" w:rsidRPr="00D30463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un</w:t>
                    </w:r>
                    <w:r w:rsidRPr="00D30463">
                      <w:rPr>
                        <w:rFonts w:ascii="Ancizar Sans" w:hAnsi="Ancizar Sans" w:cs="Ancizar Sans Regular"/>
                        <w:color w:val="000000"/>
                        <w:sz w:val="16"/>
                        <w:szCs w:val="16"/>
                        <w:lang w:val="en-US"/>
                      </w:rPr>
                      <w:t>@unal.edu.co</w:t>
                    </w:r>
                  </w:p>
                  <w:p w14:paraId="381C6E52" w14:textId="77777777" w:rsidR="002525A5" w:rsidRPr="00D30463" w:rsidRDefault="002525A5" w:rsidP="002525A5">
                    <w:pPr>
                      <w:spacing w:after="0" w:line="200" w:lineRule="exact"/>
                      <w:jc w:val="right"/>
                      <w:rPr>
                        <w:rFonts w:ascii="Ancizar Sans" w:hAnsi="Ancizar Sans"/>
                        <w:lang w:val="en-US"/>
                      </w:rPr>
                    </w:pPr>
                  </w:p>
                  <w:p w14:paraId="35C12252" w14:textId="77777777" w:rsidR="00435348" w:rsidRPr="00D30463" w:rsidRDefault="00435348" w:rsidP="00435348">
                    <w:pPr>
                      <w:spacing w:after="0" w:line="200" w:lineRule="exact"/>
                      <w:jc w:val="right"/>
                      <w:rPr>
                        <w:rFonts w:ascii="Ancizar Sans" w:hAnsi="Ancizar Sans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alias w:val="patrimonio"/>
        <w:tag w:val="patrimonio"/>
        <w:id w:val="-680820206"/>
        <w:lock w:val="sdtContentLocked"/>
        <w:showingPlcHdr/>
      </w:sdtPr>
      <w:sdtEndPr/>
      <w:sdtContent>
        <w:r w:rsidR="00373B97"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97340" w14:textId="77777777" w:rsidR="007D1A56" w:rsidRDefault="007D1A56" w:rsidP="005E16CB">
      <w:pPr>
        <w:spacing w:after="0" w:line="240" w:lineRule="auto"/>
      </w:pPr>
      <w:r>
        <w:separator/>
      </w:r>
    </w:p>
  </w:footnote>
  <w:footnote w:type="continuationSeparator" w:id="0">
    <w:p w14:paraId="2A1A5CFE" w14:textId="77777777" w:rsidR="007D1A56" w:rsidRDefault="007D1A56" w:rsidP="005E1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C7402" w14:textId="77777777" w:rsidR="00FE11E4" w:rsidRPr="0045637A" w:rsidRDefault="00701353">
    <w:pPr>
      <w:pStyle w:val="Encabezado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1DA63E" wp14:editId="337F7177">
          <wp:simplePos x="0" y="0"/>
          <wp:positionH relativeFrom="column">
            <wp:posOffset>5026025</wp:posOffset>
          </wp:positionH>
          <wp:positionV relativeFrom="page">
            <wp:posOffset>799465</wp:posOffset>
          </wp:positionV>
          <wp:extent cx="676800" cy="446400"/>
          <wp:effectExtent l="0" t="0" r="0" b="0"/>
          <wp:wrapNone/>
          <wp:docPr id="17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4AF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30AD02" wp14:editId="556A0A34">
              <wp:simplePos x="0" y="0"/>
              <wp:positionH relativeFrom="column">
                <wp:posOffset>-1228299</wp:posOffset>
              </wp:positionH>
              <wp:positionV relativeFrom="paragraph">
                <wp:posOffset>-27296</wp:posOffset>
              </wp:positionV>
              <wp:extent cx="6209732" cy="349858"/>
              <wp:effectExtent l="0" t="0" r="635" b="0"/>
              <wp:wrapNone/>
              <wp:docPr id="10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09732" cy="34985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BB6A1" w14:textId="77777777" w:rsidR="00F74AFA" w:rsidRPr="00A81D8D" w:rsidRDefault="002525A5" w:rsidP="006D7640">
                          <w:pPr>
                            <w:jc w:val="right"/>
                            <w:rPr>
                              <w:rFonts w:ascii="Ancizar Sans" w:hAnsi="Ancizar Sans"/>
                              <w:b/>
                              <w:i/>
                            </w:rPr>
                          </w:pPr>
                          <w:r>
                            <w:rPr>
                              <w:rFonts w:ascii="Ancizar Sans" w:hAnsi="Ancizar Sans"/>
                              <w:b/>
                              <w:i/>
                              <w:spacing w:val="-4"/>
                              <w:sz w:val="20"/>
                              <w:szCs w:val="20"/>
                              <w:lang w:val="es-ES"/>
                            </w:rPr>
                            <w:t>| Rectoría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30AD02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6" type="#_x0000_t202" style="position:absolute;margin-left:-96.7pt;margin-top:-2.15pt;width:488.95pt;height:2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" stroked="f">
              <v:textbox>
                <w:txbxContent>
                  <w:p w14:paraId="117BB6A1" w14:textId="77777777" w:rsidR="00F74AFA" w:rsidRPr="00A81D8D" w:rsidRDefault="002525A5" w:rsidP="006D7640">
                    <w:pPr>
                      <w:jc w:val="right"/>
                      <w:rPr>
                        <w:rFonts w:ascii="Ancizar Sans" w:hAnsi="Ancizar Sans"/>
                        <w:b/>
                        <w:i/>
                      </w:rPr>
                    </w:pPr>
                    <w:r>
                      <w:rPr>
                        <w:rFonts w:ascii="Ancizar Sans" w:hAnsi="Ancizar Sans"/>
                        <w:b/>
                        <w:i/>
                        <w:spacing w:val="-4"/>
                        <w:sz w:val="20"/>
                        <w:szCs w:val="20"/>
                        <w:lang w:val="es-ES"/>
                      </w:rPr>
                      <w:t>| Rectoría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noProof/>
        </w:rPr>
        <w:alias w:val="Universidad"/>
        <w:tag w:val="Universidad"/>
        <w:id w:val="-746269956"/>
        <w:lock w:val="sdtContentLocked"/>
      </w:sdtPr>
      <w:sdtEndPr/>
      <w:sdtContent>
        <w:r w:rsidR="00985BB0">
          <w:rPr>
            <w:noProof/>
          </w:rPr>
          <mc:AlternateContent>
            <mc:Choice Requires="wps">
              <w:drawing>
                <wp:anchor distT="0" distB="0" distL="114300" distR="114300" simplePos="0" relativeHeight="251650048" behindDoc="0" locked="0" layoutInCell="1" allowOverlap="1" wp14:anchorId="60165CFB" wp14:editId="54F9FF32">
                  <wp:simplePos x="0" y="0"/>
                  <wp:positionH relativeFrom="column">
                    <wp:posOffset>-1386840</wp:posOffset>
                  </wp:positionH>
                  <wp:positionV relativeFrom="paragraph">
                    <wp:posOffset>3041650</wp:posOffset>
                  </wp:positionV>
                  <wp:extent cx="483235" cy="0"/>
                  <wp:effectExtent l="13335" t="12700" r="8255" b="6350"/>
                  <wp:wrapNone/>
                  <wp:docPr id="11" name="AutoShap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4832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oel="http://schemas.microsoft.com/office/2019/extlst" xmlns:w16du="http://schemas.microsoft.com/office/word/2023/wordml/word16du" xmlns:w16sdtfl="http://schemas.microsoft.com/office/word/2024/wordml/sdtformatlock">
              <w:pict>
                <v:shapetype w14:anchorId="01CB32B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6" o:spid="_x0000_s1026" type="#_x0000_t32" style="position:absolute;margin-left:-109.2pt;margin-top:239.5pt;width:38.05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" strokecolor="black [3213]"/>
              </w:pict>
            </mc:Fallback>
          </mc:AlternateConten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D7FE" w14:textId="77777777" w:rsidR="00E7129E" w:rsidRPr="007F030E" w:rsidRDefault="00B473AD" w:rsidP="00774BCB">
    <w:pPr>
      <w:pStyle w:val="Encabezado"/>
      <w:tabs>
        <w:tab w:val="clear" w:pos="4419"/>
        <w:tab w:val="clear" w:pos="8838"/>
        <w:tab w:val="left" w:pos="510"/>
        <w:tab w:val="left" w:pos="705"/>
        <w:tab w:val="left" w:pos="915"/>
        <w:tab w:val="left" w:pos="1565"/>
        <w:tab w:val="left" w:pos="4032"/>
        <w:tab w:val="left" w:pos="4755"/>
        <w:tab w:val="left" w:pos="6750"/>
      </w:tabs>
      <w:spacing w:after="940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6C26BF09" wp14:editId="257BAE9D">
          <wp:simplePos x="0" y="0"/>
          <wp:positionH relativeFrom="column">
            <wp:posOffset>1146399</wp:posOffset>
          </wp:positionH>
          <wp:positionV relativeFrom="paragraph">
            <wp:posOffset>0</wp:posOffset>
          </wp:positionV>
          <wp:extent cx="4719320" cy="766445"/>
          <wp:effectExtent l="0" t="0" r="0" b="0"/>
          <wp:wrapNone/>
          <wp:docPr id="1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firm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19320" cy="766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349C" w:rsidRPr="007F030E">
      <w:rPr>
        <w:lang w:val="en-US"/>
      </w:rPr>
      <w:tab/>
    </w:r>
    <w:r w:rsidR="0097418B" w:rsidRPr="007F030E">
      <w:rPr>
        <w:lang w:val="en-US"/>
      </w:rPr>
      <w:tab/>
    </w:r>
    <w:sdt>
      <w:sdtPr>
        <w:rPr>
          <w:lang w:val="en-US"/>
        </w:rPr>
        <w:alias w:val="escudo"/>
        <w:tag w:val="escudo"/>
        <w:id w:val="639243593"/>
        <w:lock w:val="sdtContentLocked"/>
        <w:showingPlcHdr/>
      </w:sdtPr>
      <w:sdtEndPr/>
      <w:sdtContent>
        <w:r w:rsidR="004072A0">
          <w:rPr>
            <w:lang w:val="en-US"/>
          </w:rPr>
          <w:t xml:space="preserve"> </w:t>
        </w:r>
      </w:sdtContent>
    </w:sdt>
    <w:r w:rsidR="0097418B" w:rsidRPr="007F030E">
      <w:rPr>
        <w:lang w:val="en-US"/>
      </w:rPr>
      <w:tab/>
    </w:r>
    <w:r w:rsidR="00774BCB" w:rsidRPr="007F030E">
      <w:rPr>
        <w:lang w:val="en-US"/>
      </w:rPr>
      <w:tab/>
    </w:r>
    <w:r w:rsidR="0097418B" w:rsidRPr="007F030E">
      <w:rPr>
        <w:lang w:val="en-US"/>
      </w:rPr>
      <w:tab/>
    </w:r>
  </w:p>
  <w:p w14:paraId="4A4EF261" w14:textId="77777777" w:rsidR="00D26D0C" w:rsidRDefault="00985BB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4E68EA3" wp14:editId="6BFAAF45">
              <wp:simplePos x="0" y="0"/>
              <wp:positionH relativeFrom="column">
                <wp:posOffset>-1360805</wp:posOffset>
              </wp:positionH>
              <wp:positionV relativeFrom="paragraph">
                <wp:posOffset>2275205</wp:posOffset>
              </wp:positionV>
              <wp:extent cx="483235" cy="0"/>
              <wp:effectExtent l="0" t="0" r="31115" b="19050"/>
              <wp:wrapNone/>
              <wp:docPr id="7" name="AutoShap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323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22F8710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5" o:spid="_x0000_s1026" type="#_x0000_t32" style="position:absolute;margin-left:-107.15pt;margin-top:179.15pt;width:38.0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" strokecolor="#bfbfbf [2412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B3B9F"/>
    <w:multiLevelType w:val="hybridMultilevel"/>
    <w:tmpl w:val="16EA8874"/>
    <w:lvl w:ilvl="0" w:tplc="9208B6F2">
      <w:numFmt w:val="bullet"/>
      <w:lvlText w:val="-"/>
      <w:lvlJc w:val="left"/>
      <w:pPr>
        <w:ind w:left="376" w:hanging="360"/>
      </w:pPr>
      <w:rPr>
        <w:rFonts w:ascii="Ancizar Sans" w:eastAsiaTheme="minorEastAsia" w:hAnsi="Ancizar Sans" w:cs="Ancizar Sans Regular" w:hint="default"/>
      </w:rPr>
    </w:lvl>
    <w:lvl w:ilvl="1" w:tplc="240A0003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1" w15:restartNumberingAfterBreak="0">
    <w:nsid w:val="203E16CF"/>
    <w:multiLevelType w:val="hybridMultilevel"/>
    <w:tmpl w:val="3550A1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0589C"/>
    <w:multiLevelType w:val="hybridMultilevel"/>
    <w:tmpl w:val="D4AEC340"/>
    <w:lvl w:ilvl="0" w:tplc="A2ECE878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" w15:restartNumberingAfterBreak="0">
    <w:nsid w:val="2C5321BD"/>
    <w:multiLevelType w:val="hybridMultilevel"/>
    <w:tmpl w:val="221871D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321E77"/>
    <w:multiLevelType w:val="hybridMultilevel"/>
    <w:tmpl w:val="90D0F94E"/>
    <w:lvl w:ilvl="0" w:tplc="8EEEEBD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520D757E"/>
    <w:multiLevelType w:val="hybridMultilevel"/>
    <w:tmpl w:val="1E54F3B2"/>
    <w:lvl w:ilvl="0" w:tplc="FD8CA1D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6" w15:restartNumberingAfterBreak="0">
    <w:nsid w:val="531C1E0F"/>
    <w:multiLevelType w:val="hybridMultilevel"/>
    <w:tmpl w:val="E47AD420"/>
    <w:lvl w:ilvl="0" w:tplc="C26C2488">
      <w:start w:val="1"/>
      <w:numFmt w:val="bullet"/>
      <w:lvlText w:val="-"/>
      <w:lvlJc w:val="left"/>
      <w:pPr>
        <w:ind w:left="660" w:hanging="360"/>
      </w:pPr>
      <w:rPr>
        <w:rFonts w:ascii="Ancizar Sans" w:eastAsiaTheme="minorEastAsia" w:hAnsi="Ancizar Sans" w:cs="Ancizar Sans Regular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54660EC9"/>
    <w:multiLevelType w:val="hybridMultilevel"/>
    <w:tmpl w:val="C664A1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E17D9"/>
    <w:multiLevelType w:val="hybridMultilevel"/>
    <w:tmpl w:val="B13AB1DA"/>
    <w:lvl w:ilvl="0" w:tplc="8F38D84E">
      <w:start w:val="1"/>
      <w:numFmt w:val="decimal"/>
      <w:lvlText w:val="%1."/>
      <w:lvlJc w:val="left"/>
      <w:pPr>
        <w:ind w:left="720" w:hanging="360"/>
      </w:pPr>
      <w:rPr>
        <w:rFonts w:ascii="Ancizar Sans" w:hAnsi="Ancizar Sans" w:hint="default"/>
        <w:sz w:val="16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trackedChanges" w:enforcement="0"/>
  <w:styleLockTheme/>
  <w:defaultTabStop w:val="709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FFF"/>
    <w:rsid w:val="00002B27"/>
    <w:rsid w:val="000047DB"/>
    <w:rsid w:val="00004DE4"/>
    <w:rsid w:val="00005718"/>
    <w:rsid w:val="00005BCF"/>
    <w:rsid w:val="00005E74"/>
    <w:rsid w:val="00027E6A"/>
    <w:rsid w:val="00030828"/>
    <w:rsid w:val="0003419F"/>
    <w:rsid w:val="00040F5D"/>
    <w:rsid w:val="00044FA7"/>
    <w:rsid w:val="0005016A"/>
    <w:rsid w:val="00050FFF"/>
    <w:rsid w:val="00051CB8"/>
    <w:rsid w:val="0005654F"/>
    <w:rsid w:val="00061750"/>
    <w:rsid w:val="000631E4"/>
    <w:rsid w:val="00063248"/>
    <w:rsid w:val="000643D4"/>
    <w:rsid w:val="000650F7"/>
    <w:rsid w:val="00065436"/>
    <w:rsid w:val="00072C40"/>
    <w:rsid w:val="000750FA"/>
    <w:rsid w:val="00075774"/>
    <w:rsid w:val="000867CD"/>
    <w:rsid w:val="00095E96"/>
    <w:rsid w:val="000A0797"/>
    <w:rsid w:val="000A11DC"/>
    <w:rsid w:val="000A3731"/>
    <w:rsid w:val="000A4C49"/>
    <w:rsid w:val="000B1725"/>
    <w:rsid w:val="000B1992"/>
    <w:rsid w:val="000B24EF"/>
    <w:rsid w:val="000B751D"/>
    <w:rsid w:val="000C1D3A"/>
    <w:rsid w:val="000C5CA3"/>
    <w:rsid w:val="000D5F86"/>
    <w:rsid w:val="000D6089"/>
    <w:rsid w:val="000E4ACC"/>
    <w:rsid w:val="000F4D82"/>
    <w:rsid w:val="000F7A2A"/>
    <w:rsid w:val="001035D8"/>
    <w:rsid w:val="00104955"/>
    <w:rsid w:val="00107648"/>
    <w:rsid w:val="0012064A"/>
    <w:rsid w:val="00124089"/>
    <w:rsid w:val="00126FD8"/>
    <w:rsid w:val="00131926"/>
    <w:rsid w:val="001344EB"/>
    <w:rsid w:val="00146C60"/>
    <w:rsid w:val="00155EA9"/>
    <w:rsid w:val="00156CF2"/>
    <w:rsid w:val="00157707"/>
    <w:rsid w:val="00170FD6"/>
    <w:rsid w:val="001715AE"/>
    <w:rsid w:val="00171CCA"/>
    <w:rsid w:val="00171D07"/>
    <w:rsid w:val="00173983"/>
    <w:rsid w:val="001741C9"/>
    <w:rsid w:val="00180BA7"/>
    <w:rsid w:val="00182130"/>
    <w:rsid w:val="00184268"/>
    <w:rsid w:val="001920F6"/>
    <w:rsid w:val="001A380B"/>
    <w:rsid w:val="001A6911"/>
    <w:rsid w:val="001B06C0"/>
    <w:rsid w:val="001C39F3"/>
    <w:rsid w:val="001C782B"/>
    <w:rsid w:val="001D2C4E"/>
    <w:rsid w:val="001D33D8"/>
    <w:rsid w:val="001D53A3"/>
    <w:rsid w:val="001D7794"/>
    <w:rsid w:val="001E0FAF"/>
    <w:rsid w:val="001E521A"/>
    <w:rsid w:val="001E79AB"/>
    <w:rsid w:val="001F2EAA"/>
    <w:rsid w:val="001F349C"/>
    <w:rsid w:val="001F41AB"/>
    <w:rsid w:val="001F57EA"/>
    <w:rsid w:val="001F5AE4"/>
    <w:rsid w:val="001F751B"/>
    <w:rsid w:val="002004F5"/>
    <w:rsid w:val="00200C96"/>
    <w:rsid w:val="0020571A"/>
    <w:rsid w:val="00206329"/>
    <w:rsid w:val="00207738"/>
    <w:rsid w:val="00210C79"/>
    <w:rsid w:val="00210DA8"/>
    <w:rsid w:val="0021345A"/>
    <w:rsid w:val="00216811"/>
    <w:rsid w:val="00217564"/>
    <w:rsid w:val="00217C9C"/>
    <w:rsid w:val="00236286"/>
    <w:rsid w:val="00236C91"/>
    <w:rsid w:val="002409AD"/>
    <w:rsid w:val="00246B53"/>
    <w:rsid w:val="002525A5"/>
    <w:rsid w:val="002570C2"/>
    <w:rsid w:val="00257E2C"/>
    <w:rsid w:val="00260832"/>
    <w:rsid w:val="002609A1"/>
    <w:rsid w:val="00270650"/>
    <w:rsid w:val="00277C29"/>
    <w:rsid w:val="00283672"/>
    <w:rsid w:val="0028454D"/>
    <w:rsid w:val="00293F8E"/>
    <w:rsid w:val="002A3A94"/>
    <w:rsid w:val="002B5C39"/>
    <w:rsid w:val="002C2F74"/>
    <w:rsid w:val="002D2BDF"/>
    <w:rsid w:val="002D60F0"/>
    <w:rsid w:val="002E29BF"/>
    <w:rsid w:val="002E61D8"/>
    <w:rsid w:val="002F50F9"/>
    <w:rsid w:val="00301FA6"/>
    <w:rsid w:val="003046F8"/>
    <w:rsid w:val="0030597E"/>
    <w:rsid w:val="0032310F"/>
    <w:rsid w:val="00327532"/>
    <w:rsid w:val="003446BE"/>
    <w:rsid w:val="00351AF6"/>
    <w:rsid w:val="00352CD6"/>
    <w:rsid w:val="00354DB9"/>
    <w:rsid w:val="00355313"/>
    <w:rsid w:val="00355EAD"/>
    <w:rsid w:val="00360C3A"/>
    <w:rsid w:val="003611BB"/>
    <w:rsid w:val="0037247D"/>
    <w:rsid w:val="00373B97"/>
    <w:rsid w:val="00380457"/>
    <w:rsid w:val="00387D18"/>
    <w:rsid w:val="00392EF9"/>
    <w:rsid w:val="00394A03"/>
    <w:rsid w:val="003A48CF"/>
    <w:rsid w:val="003A699F"/>
    <w:rsid w:val="003A7B90"/>
    <w:rsid w:val="003B0657"/>
    <w:rsid w:val="003B29BB"/>
    <w:rsid w:val="003B6428"/>
    <w:rsid w:val="003B6DE0"/>
    <w:rsid w:val="003C1394"/>
    <w:rsid w:val="003C411C"/>
    <w:rsid w:val="003D0920"/>
    <w:rsid w:val="003E4FA3"/>
    <w:rsid w:val="003E627B"/>
    <w:rsid w:val="003F2A78"/>
    <w:rsid w:val="004072A0"/>
    <w:rsid w:val="0042503F"/>
    <w:rsid w:val="00425D85"/>
    <w:rsid w:val="0042702F"/>
    <w:rsid w:val="00435348"/>
    <w:rsid w:val="00441689"/>
    <w:rsid w:val="004460E1"/>
    <w:rsid w:val="00447C97"/>
    <w:rsid w:val="00455B55"/>
    <w:rsid w:val="0045637A"/>
    <w:rsid w:val="004666D4"/>
    <w:rsid w:val="0046706E"/>
    <w:rsid w:val="004678BF"/>
    <w:rsid w:val="00472CB9"/>
    <w:rsid w:val="00473173"/>
    <w:rsid w:val="00477776"/>
    <w:rsid w:val="00481D3F"/>
    <w:rsid w:val="00482DA3"/>
    <w:rsid w:val="00485FB0"/>
    <w:rsid w:val="00490E77"/>
    <w:rsid w:val="00495AC5"/>
    <w:rsid w:val="004A0515"/>
    <w:rsid w:val="004A1EA2"/>
    <w:rsid w:val="004A3383"/>
    <w:rsid w:val="004A55C2"/>
    <w:rsid w:val="004A7A1D"/>
    <w:rsid w:val="004B2393"/>
    <w:rsid w:val="004B3BF3"/>
    <w:rsid w:val="004B4722"/>
    <w:rsid w:val="004B4E91"/>
    <w:rsid w:val="004B601A"/>
    <w:rsid w:val="004C2DF7"/>
    <w:rsid w:val="004D2856"/>
    <w:rsid w:val="004E205A"/>
    <w:rsid w:val="004E2FD4"/>
    <w:rsid w:val="004F1A08"/>
    <w:rsid w:val="004F7F07"/>
    <w:rsid w:val="00501E70"/>
    <w:rsid w:val="005108B8"/>
    <w:rsid w:val="0051282C"/>
    <w:rsid w:val="0051284C"/>
    <w:rsid w:val="005149C8"/>
    <w:rsid w:val="005177A5"/>
    <w:rsid w:val="00517F47"/>
    <w:rsid w:val="00526E2A"/>
    <w:rsid w:val="005363AE"/>
    <w:rsid w:val="00537FC2"/>
    <w:rsid w:val="005469DF"/>
    <w:rsid w:val="00546A1B"/>
    <w:rsid w:val="00554920"/>
    <w:rsid w:val="005563C0"/>
    <w:rsid w:val="00560E07"/>
    <w:rsid w:val="00562338"/>
    <w:rsid w:val="005647BB"/>
    <w:rsid w:val="00566315"/>
    <w:rsid w:val="005703F0"/>
    <w:rsid w:val="00575F3C"/>
    <w:rsid w:val="00580AC0"/>
    <w:rsid w:val="0058283C"/>
    <w:rsid w:val="00592F4E"/>
    <w:rsid w:val="00595848"/>
    <w:rsid w:val="005A3F4F"/>
    <w:rsid w:val="005B0EF6"/>
    <w:rsid w:val="005B35BF"/>
    <w:rsid w:val="005B4323"/>
    <w:rsid w:val="005C34D8"/>
    <w:rsid w:val="005C6185"/>
    <w:rsid w:val="005D55DD"/>
    <w:rsid w:val="005E16CB"/>
    <w:rsid w:val="005E457B"/>
    <w:rsid w:val="005F1ECF"/>
    <w:rsid w:val="005F2C1B"/>
    <w:rsid w:val="005F2E6B"/>
    <w:rsid w:val="005F720C"/>
    <w:rsid w:val="005F72B8"/>
    <w:rsid w:val="00601E1E"/>
    <w:rsid w:val="0060356A"/>
    <w:rsid w:val="0061030E"/>
    <w:rsid w:val="00612919"/>
    <w:rsid w:val="00615611"/>
    <w:rsid w:val="006167C5"/>
    <w:rsid w:val="0062694A"/>
    <w:rsid w:val="00627A3A"/>
    <w:rsid w:val="006301D6"/>
    <w:rsid w:val="006362FB"/>
    <w:rsid w:val="00643F54"/>
    <w:rsid w:val="00654589"/>
    <w:rsid w:val="00662D76"/>
    <w:rsid w:val="006752FA"/>
    <w:rsid w:val="00687CEA"/>
    <w:rsid w:val="00694979"/>
    <w:rsid w:val="006957C4"/>
    <w:rsid w:val="00696474"/>
    <w:rsid w:val="006A39A2"/>
    <w:rsid w:val="006A3F2B"/>
    <w:rsid w:val="006A4246"/>
    <w:rsid w:val="006C64A5"/>
    <w:rsid w:val="006D016E"/>
    <w:rsid w:val="006D0B30"/>
    <w:rsid w:val="006D17C3"/>
    <w:rsid w:val="006D7640"/>
    <w:rsid w:val="006E076C"/>
    <w:rsid w:val="006E7545"/>
    <w:rsid w:val="006F6E44"/>
    <w:rsid w:val="00701353"/>
    <w:rsid w:val="00701A65"/>
    <w:rsid w:val="00701FEA"/>
    <w:rsid w:val="00703125"/>
    <w:rsid w:val="0070527F"/>
    <w:rsid w:val="00711E3D"/>
    <w:rsid w:val="0071410D"/>
    <w:rsid w:val="00717538"/>
    <w:rsid w:val="007176FD"/>
    <w:rsid w:val="00721585"/>
    <w:rsid w:val="00725BD8"/>
    <w:rsid w:val="00725D5A"/>
    <w:rsid w:val="007270A6"/>
    <w:rsid w:val="007307F8"/>
    <w:rsid w:val="007368E4"/>
    <w:rsid w:val="007376EF"/>
    <w:rsid w:val="00737A13"/>
    <w:rsid w:val="00742520"/>
    <w:rsid w:val="0075039C"/>
    <w:rsid w:val="00761A88"/>
    <w:rsid w:val="0076791F"/>
    <w:rsid w:val="0077174A"/>
    <w:rsid w:val="00774BCB"/>
    <w:rsid w:val="00780EEF"/>
    <w:rsid w:val="007812FF"/>
    <w:rsid w:val="00784892"/>
    <w:rsid w:val="00787450"/>
    <w:rsid w:val="007A5CBD"/>
    <w:rsid w:val="007A61A7"/>
    <w:rsid w:val="007A7F96"/>
    <w:rsid w:val="007B04EE"/>
    <w:rsid w:val="007C22AD"/>
    <w:rsid w:val="007C2968"/>
    <w:rsid w:val="007D1A56"/>
    <w:rsid w:val="007D1F18"/>
    <w:rsid w:val="007D59DC"/>
    <w:rsid w:val="007E01B4"/>
    <w:rsid w:val="007E3D18"/>
    <w:rsid w:val="007E45D5"/>
    <w:rsid w:val="007E6473"/>
    <w:rsid w:val="007E70C7"/>
    <w:rsid w:val="007F030E"/>
    <w:rsid w:val="007F70D9"/>
    <w:rsid w:val="007F7E4F"/>
    <w:rsid w:val="00804B6E"/>
    <w:rsid w:val="00805538"/>
    <w:rsid w:val="00811521"/>
    <w:rsid w:val="00813A6F"/>
    <w:rsid w:val="00825321"/>
    <w:rsid w:val="00831670"/>
    <w:rsid w:val="00842458"/>
    <w:rsid w:val="008449BD"/>
    <w:rsid w:val="00845FB6"/>
    <w:rsid w:val="0085093C"/>
    <w:rsid w:val="00853A92"/>
    <w:rsid w:val="00861E84"/>
    <w:rsid w:val="008650C3"/>
    <w:rsid w:val="008652DE"/>
    <w:rsid w:val="00881AC1"/>
    <w:rsid w:val="00882E01"/>
    <w:rsid w:val="00882E4B"/>
    <w:rsid w:val="00885511"/>
    <w:rsid w:val="00890714"/>
    <w:rsid w:val="008907DE"/>
    <w:rsid w:val="00892954"/>
    <w:rsid w:val="008940F9"/>
    <w:rsid w:val="008A0805"/>
    <w:rsid w:val="008A6DCB"/>
    <w:rsid w:val="008A7684"/>
    <w:rsid w:val="008B38F8"/>
    <w:rsid w:val="008B4C5A"/>
    <w:rsid w:val="008C11AC"/>
    <w:rsid w:val="008C4652"/>
    <w:rsid w:val="008C5637"/>
    <w:rsid w:val="008C7BDB"/>
    <w:rsid w:val="008C7CD6"/>
    <w:rsid w:val="008D1AA2"/>
    <w:rsid w:val="008D1F8D"/>
    <w:rsid w:val="008D405E"/>
    <w:rsid w:val="008E0D60"/>
    <w:rsid w:val="008E571D"/>
    <w:rsid w:val="008F34AC"/>
    <w:rsid w:val="00900962"/>
    <w:rsid w:val="00902F66"/>
    <w:rsid w:val="00903EEF"/>
    <w:rsid w:val="0090604D"/>
    <w:rsid w:val="0090741D"/>
    <w:rsid w:val="00916D77"/>
    <w:rsid w:val="009206AB"/>
    <w:rsid w:val="00920E93"/>
    <w:rsid w:val="00924D9E"/>
    <w:rsid w:val="0092798E"/>
    <w:rsid w:val="00931559"/>
    <w:rsid w:val="00937A77"/>
    <w:rsid w:val="009405BE"/>
    <w:rsid w:val="00954119"/>
    <w:rsid w:val="00973EDD"/>
    <w:rsid w:val="0097418B"/>
    <w:rsid w:val="009757FC"/>
    <w:rsid w:val="00981153"/>
    <w:rsid w:val="0098526A"/>
    <w:rsid w:val="00985BB0"/>
    <w:rsid w:val="00995F0C"/>
    <w:rsid w:val="009A1DA6"/>
    <w:rsid w:val="009A6C06"/>
    <w:rsid w:val="009B1190"/>
    <w:rsid w:val="009B36DE"/>
    <w:rsid w:val="009B4D37"/>
    <w:rsid w:val="009C1FB2"/>
    <w:rsid w:val="009C57C7"/>
    <w:rsid w:val="009C65D5"/>
    <w:rsid w:val="009C7CF7"/>
    <w:rsid w:val="009D7F28"/>
    <w:rsid w:val="009E078F"/>
    <w:rsid w:val="009E6540"/>
    <w:rsid w:val="00A01098"/>
    <w:rsid w:val="00A04020"/>
    <w:rsid w:val="00A075D1"/>
    <w:rsid w:val="00A231B0"/>
    <w:rsid w:val="00A25F46"/>
    <w:rsid w:val="00A31F3B"/>
    <w:rsid w:val="00A32A6A"/>
    <w:rsid w:val="00A363F4"/>
    <w:rsid w:val="00A42008"/>
    <w:rsid w:val="00A514FD"/>
    <w:rsid w:val="00A53A53"/>
    <w:rsid w:val="00A57E9B"/>
    <w:rsid w:val="00A678EF"/>
    <w:rsid w:val="00A76864"/>
    <w:rsid w:val="00A81D8D"/>
    <w:rsid w:val="00A82D60"/>
    <w:rsid w:val="00A8350B"/>
    <w:rsid w:val="00A86CA3"/>
    <w:rsid w:val="00A938B1"/>
    <w:rsid w:val="00A93E89"/>
    <w:rsid w:val="00A93FA7"/>
    <w:rsid w:val="00AA04D2"/>
    <w:rsid w:val="00AB1DE2"/>
    <w:rsid w:val="00AB6831"/>
    <w:rsid w:val="00AC103A"/>
    <w:rsid w:val="00AC3D0F"/>
    <w:rsid w:val="00AD6BDF"/>
    <w:rsid w:val="00AE0680"/>
    <w:rsid w:val="00AE292F"/>
    <w:rsid w:val="00AF3B95"/>
    <w:rsid w:val="00AF404A"/>
    <w:rsid w:val="00AF43E4"/>
    <w:rsid w:val="00AF522B"/>
    <w:rsid w:val="00B0050D"/>
    <w:rsid w:val="00B0209A"/>
    <w:rsid w:val="00B042C3"/>
    <w:rsid w:val="00B164E7"/>
    <w:rsid w:val="00B219A0"/>
    <w:rsid w:val="00B21B26"/>
    <w:rsid w:val="00B23728"/>
    <w:rsid w:val="00B27635"/>
    <w:rsid w:val="00B304D3"/>
    <w:rsid w:val="00B320F6"/>
    <w:rsid w:val="00B32FDC"/>
    <w:rsid w:val="00B371F2"/>
    <w:rsid w:val="00B41B1E"/>
    <w:rsid w:val="00B42381"/>
    <w:rsid w:val="00B428C3"/>
    <w:rsid w:val="00B43BD6"/>
    <w:rsid w:val="00B473AD"/>
    <w:rsid w:val="00B47C7E"/>
    <w:rsid w:val="00B512DB"/>
    <w:rsid w:val="00B52CF2"/>
    <w:rsid w:val="00B54028"/>
    <w:rsid w:val="00B5748D"/>
    <w:rsid w:val="00B6458B"/>
    <w:rsid w:val="00B66CFD"/>
    <w:rsid w:val="00B71738"/>
    <w:rsid w:val="00B831C2"/>
    <w:rsid w:val="00B838B6"/>
    <w:rsid w:val="00B850CC"/>
    <w:rsid w:val="00B90C45"/>
    <w:rsid w:val="00B9156A"/>
    <w:rsid w:val="00B92B1B"/>
    <w:rsid w:val="00B953FE"/>
    <w:rsid w:val="00B95952"/>
    <w:rsid w:val="00B95BA8"/>
    <w:rsid w:val="00BA54D5"/>
    <w:rsid w:val="00BB0097"/>
    <w:rsid w:val="00BD2D9B"/>
    <w:rsid w:val="00BE1AA2"/>
    <w:rsid w:val="00BE4E7B"/>
    <w:rsid w:val="00BF336E"/>
    <w:rsid w:val="00C007AA"/>
    <w:rsid w:val="00C05BEF"/>
    <w:rsid w:val="00C06069"/>
    <w:rsid w:val="00C21407"/>
    <w:rsid w:val="00C21F97"/>
    <w:rsid w:val="00C27FEB"/>
    <w:rsid w:val="00C31DB4"/>
    <w:rsid w:val="00C51402"/>
    <w:rsid w:val="00C51B5C"/>
    <w:rsid w:val="00C5577F"/>
    <w:rsid w:val="00C620E1"/>
    <w:rsid w:val="00C65B15"/>
    <w:rsid w:val="00C702C9"/>
    <w:rsid w:val="00C73D15"/>
    <w:rsid w:val="00C767F9"/>
    <w:rsid w:val="00C7762C"/>
    <w:rsid w:val="00C861B6"/>
    <w:rsid w:val="00C91A60"/>
    <w:rsid w:val="00C91AE0"/>
    <w:rsid w:val="00C97801"/>
    <w:rsid w:val="00CA0612"/>
    <w:rsid w:val="00CA2FD3"/>
    <w:rsid w:val="00CA61E1"/>
    <w:rsid w:val="00CA707A"/>
    <w:rsid w:val="00CB520F"/>
    <w:rsid w:val="00CB564A"/>
    <w:rsid w:val="00CC2CB6"/>
    <w:rsid w:val="00CC4CB2"/>
    <w:rsid w:val="00CD2582"/>
    <w:rsid w:val="00CD48A8"/>
    <w:rsid w:val="00CD79C2"/>
    <w:rsid w:val="00CE30C4"/>
    <w:rsid w:val="00CE57F6"/>
    <w:rsid w:val="00CE5856"/>
    <w:rsid w:val="00CF6286"/>
    <w:rsid w:val="00D07FD8"/>
    <w:rsid w:val="00D130D6"/>
    <w:rsid w:val="00D1442A"/>
    <w:rsid w:val="00D167F7"/>
    <w:rsid w:val="00D2446A"/>
    <w:rsid w:val="00D26D0C"/>
    <w:rsid w:val="00D30463"/>
    <w:rsid w:val="00D3443B"/>
    <w:rsid w:val="00D35BF7"/>
    <w:rsid w:val="00D373D6"/>
    <w:rsid w:val="00D43AB1"/>
    <w:rsid w:val="00D4554D"/>
    <w:rsid w:val="00D46D29"/>
    <w:rsid w:val="00D50859"/>
    <w:rsid w:val="00D62D15"/>
    <w:rsid w:val="00D6619C"/>
    <w:rsid w:val="00D70DAD"/>
    <w:rsid w:val="00D736C6"/>
    <w:rsid w:val="00D7444F"/>
    <w:rsid w:val="00D7566E"/>
    <w:rsid w:val="00D77323"/>
    <w:rsid w:val="00D80101"/>
    <w:rsid w:val="00D86DE4"/>
    <w:rsid w:val="00D86F79"/>
    <w:rsid w:val="00D95FD9"/>
    <w:rsid w:val="00D9714E"/>
    <w:rsid w:val="00DA2E8A"/>
    <w:rsid w:val="00DA45F0"/>
    <w:rsid w:val="00DA46BC"/>
    <w:rsid w:val="00DB4B14"/>
    <w:rsid w:val="00DB546A"/>
    <w:rsid w:val="00DB7D50"/>
    <w:rsid w:val="00DC5806"/>
    <w:rsid w:val="00DD42F1"/>
    <w:rsid w:val="00DD5AD8"/>
    <w:rsid w:val="00DD5F42"/>
    <w:rsid w:val="00DD626C"/>
    <w:rsid w:val="00DE1D94"/>
    <w:rsid w:val="00E066A4"/>
    <w:rsid w:val="00E116E8"/>
    <w:rsid w:val="00E2232F"/>
    <w:rsid w:val="00E24164"/>
    <w:rsid w:val="00E3141F"/>
    <w:rsid w:val="00E32107"/>
    <w:rsid w:val="00E40238"/>
    <w:rsid w:val="00E419A3"/>
    <w:rsid w:val="00E42010"/>
    <w:rsid w:val="00E478ED"/>
    <w:rsid w:val="00E47D21"/>
    <w:rsid w:val="00E532EB"/>
    <w:rsid w:val="00E569B9"/>
    <w:rsid w:val="00E5721C"/>
    <w:rsid w:val="00E61906"/>
    <w:rsid w:val="00E658B3"/>
    <w:rsid w:val="00E66315"/>
    <w:rsid w:val="00E70C9D"/>
    <w:rsid w:val="00E7129E"/>
    <w:rsid w:val="00E80796"/>
    <w:rsid w:val="00E8121A"/>
    <w:rsid w:val="00E842B7"/>
    <w:rsid w:val="00E85441"/>
    <w:rsid w:val="00E85A8B"/>
    <w:rsid w:val="00E85FD6"/>
    <w:rsid w:val="00E87F17"/>
    <w:rsid w:val="00EA610B"/>
    <w:rsid w:val="00EC0A86"/>
    <w:rsid w:val="00EC5501"/>
    <w:rsid w:val="00EC66A9"/>
    <w:rsid w:val="00ED0BFB"/>
    <w:rsid w:val="00ED390B"/>
    <w:rsid w:val="00EE406D"/>
    <w:rsid w:val="00EE4AED"/>
    <w:rsid w:val="00EF5C69"/>
    <w:rsid w:val="00F078AB"/>
    <w:rsid w:val="00F17366"/>
    <w:rsid w:val="00F507E8"/>
    <w:rsid w:val="00F67D86"/>
    <w:rsid w:val="00F733C6"/>
    <w:rsid w:val="00F74AFA"/>
    <w:rsid w:val="00F770D5"/>
    <w:rsid w:val="00F8100B"/>
    <w:rsid w:val="00F907D6"/>
    <w:rsid w:val="00F915A6"/>
    <w:rsid w:val="00F95970"/>
    <w:rsid w:val="00FA2048"/>
    <w:rsid w:val="00FA23ED"/>
    <w:rsid w:val="00FA25E5"/>
    <w:rsid w:val="00FB0FF0"/>
    <w:rsid w:val="00FB5806"/>
    <w:rsid w:val="00FC3558"/>
    <w:rsid w:val="00FC37CD"/>
    <w:rsid w:val="00FC4C38"/>
    <w:rsid w:val="00FC5742"/>
    <w:rsid w:val="00FC7401"/>
    <w:rsid w:val="00FD1244"/>
    <w:rsid w:val="00FD2AF2"/>
    <w:rsid w:val="00FD61D3"/>
    <w:rsid w:val="00FD7D97"/>
    <w:rsid w:val="00FE09D0"/>
    <w:rsid w:val="00FE11E4"/>
    <w:rsid w:val="00FE24C2"/>
    <w:rsid w:val="00FE5F6C"/>
    <w:rsid w:val="00FE7606"/>
    <w:rsid w:val="00FF462F"/>
    <w:rsid w:val="00FF4D0D"/>
    <w:rsid w:val="00FF5895"/>
    <w:rsid w:val="00F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CB98F1"/>
  <w15:docId w15:val="{F11D01B5-860D-4AD9-BB46-352E94AD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7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carta">
    <w:name w:val="texto carta"/>
    <w:basedOn w:val="Normal"/>
    <w:uiPriority w:val="99"/>
    <w:rsid w:val="001715AE"/>
    <w:pPr>
      <w:autoSpaceDE w:val="0"/>
      <w:autoSpaceDN w:val="0"/>
      <w:adjustRightInd w:val="0"/>
      <w:spacing w:after="0" w:line="300" w:lineRule="atLeast"/>
      <w:ind w:firstLine="300"/>
      <w:jc w:val="both"/>
      <w:textAlignment w:val="center"/>
    </w:pPr>
    <w:rPr>
      <w:rFonts w:ascii="Ancizar Sans Regular" w:hAnsi="Ancizar Sans Regular" w:cs="Ancizar Sans Regular"/>
      <w:color w:val="000000"/>
      <w:lang w:val="es-ES_tradnl"/>
    </w:rPr>
  </w:style>
  <w:style w:type="paragraph" w:customStyle="1" w:styleId="nombrefirmante">
    <w:name w:val="nombre firmante"/>
    <w:basedOn w:val="Normal"/>
    <w:uiPriority w:val="99"/>
    <w:rsid w:val="001715AE"/>
    <w:pPr>
      <w:autoSpaceDE w:val="0"/>
      <w:autoSpaceDN w:val="0"/>
      <w:adjustRightInd w:val="0"/>
      <w:spacing w:after="0" w:line="300" w:lineRule="atLeast"/>
      <w:ind w:firstLine="300"/>
      <w:jc w:val="both"/>
      <w:textAlignment w:val="center"/>
    </w:pPr>
    <w:rPr>
      <w:rFonts w:ascii="Ancizar Sans Bold" w:hAnsi="Ancizar Sans Bold" w:cs="Ancizar Sans Bold"/>
      <w:b/>
      <w:bCs/>
      <w:smallCaps/>
      <w:color w:val="000000"/>
      <w:spacing w:val="22"/>
      <w:lang w:val="es-ES_tradnl"/>
    </w:rPr>
  </w:style>
  <w:style w:type="paragraph" w:customStyle="1" w:styleId="cargofirmante">
    <w:name w:val="cargo firmante"/>
    <w:basedOn w:val="textocarta"/>
    <w:uiPriority w:val="99"/>
    <w:rsid w:val="001715AE"/>
    <w:rPr>
      <w:rFonts w:ascii="Ancizar Sans Regular Italic" w:hAnsi="Ancizar Sans Regular Italic" w:cs="Ancizar Sans Regular Italic"/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E16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16CB"/>
  </w:style>
  <w:style w:type="paragraph" w:styleId="Piedepgina">
    <w:name w:val="footer"/>
    <w:basedOn w:val="Normal"/>
    <w:link w:val="PiedepginaCar"/>
    <w:uiPriority w:val="99"/>
    <w:unhideWhenUsed/>
    <w:rsid w:val="005E16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CB"/>
  </w:style>
  <w:style w:type="paragraph" w:styleId="Textodeglobo">
    <w:name w:val="Balloon Text"/>
    <w:basedOn w:val="Normal"/>
    <w:link w:val="TextodegloboCar"/>
    <w:uiPriority w:val="99"/>
    <w:semiHidden/>
    <w:unhideWhenUsed/>
    <w:rsid w:val="005E1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16CB"/>
    <w:rPr>
      <w:rFonts w:ascii="Tahoma" w:hAnsi="Tahoma" w:cs="Tahoma"/>
      <w:sz w:val="16"/>
      <w:szCs w:val="16"/>
    </w:rPr>
  </w:style>
  <w:style w:type="paragraph" w:customStyle="1" w:styleId="Prrafobsico">
    <w:name w:val="[Párrafo básico]"/>
    <w:basedOn w:val="Normal"/>
    <w:uiPriority w:val="99"/>
    <w:rsid w:val="002D60F0"/>
    <w:pPr>
      <w:autoSpaceDE w:val="0"/>
      <w:autoSpaceDN w:val="0"/>
      <w:adjustRightInd w:val="0"/>
      <w:spacing w:after="0"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s-ES_tradnl"/>
    </w:rPr>
  </w:style>
  <w:style w:type="character" w:customStyle="1" w:styleId="apple-converted-space">
    <w:name w:val="apple-converted-space"/>
    <w:basedOn w:val="Fuentedeprrafopredeter"/>
    <w:rsid w:val="00D62D15"/>
  </w:style>
  <w:style w:type="character" w:styleId="Textodelmarcadordeposicin">
    <w:name w:val="Placeholder Text"/>
    <w:basedOn w:val="Fuentedeprrafopredeter"/>
    <w:uiPriority w:val="99"/>
    <w:semiHidden/>
    <w:rsid w:val="00D6619C"/>
    <w:rPr>
      <w:color w:val="808080"/>
    </w:rPr>
  </w:style>
  <w:style w:type="paragraph" w:styleId="NormalWeb">
    <w:name w:val="Normal (Web)"/>
    <w:basedOn w:val="Normal"/>
    <w:uiPriority w:val="99"/>
    <w:unhideWhenUsed/>
    <w:rsid w:val="00A81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pie">
    <w:name w:val="footnote text"/>
    <w:basedOn w:val="Normal"/>
    <w:link w:val="TextonotapieCar"/>
    <w:unhideWhenUsed/>
    <w:rsid w:val="002B5C3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2B5C39"/>
    <w:rPr>
      <w:sz w:val="20"/>
      <w:szCs w:val="20"/>
    </w:rPr>
  </w:style>
  <w:style w:type="character" w:styleId="Refdenotaalpie">
    <w:name w:val="footnote reference"/>
    <w:basedOn w:val="Fuentedeprrafopredeter"/>
    <w:semiHidden/>
    <w:unhideWhenUsed/>
    <w:rsid w:val="002B5C39"/>
    <w:rPr>
      <w:vertAlign w:val="superscript"/>
    </w:rPr>
  </w:style>
  <w:style w:type="paragraph" w:styleId="Sinespaciado">
    <w:name w:val="No Spacing"/>
    <w:uiPriority w:val="1"/>
    <w:qFormat/>
    <w:rsid w:val="00B5402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1C782B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767F9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4200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B4D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B4D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B4D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4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4D37"/>
    <w:rPr>
      <w:b/>
      <w:bCs/>
      <w:sz w:val="20"/>
      <w:szCs w:val="20"/>
    </w:rPr>
  </w:style>
  <w:style w:type="table" w:customStyle="1" w:styleId="TableNormal">
    <w:name w:val="Table Normal"/>
    <w:rsid w:val="007270A6"/>
    <w:rPr>
      <w:rFonts w:ascii="Calibri" w:eastAsia="Calibri" w:hAnsi="Calibri" w:cs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184268"/>
    <w:rPr>
      <w:color w:val="800080" w:themeColor="followedHyperlink"/>
      <w:u w:val="single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184268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FC37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B0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NPPr\Downloads\OficioGeneral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180000" tIns="72000" rIns="0" bIns="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C1229-5546-41E5-96EF-A0A4E569C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OficioGeneralColor</Template>
  <TotalTime>136</TotalTime>
  <Pages>2</Pages>
  <Words>339</Words>
  <Characters>1868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Juan Camilo Gutiérrez Ramírez</cp:lastModifiedBy>
  <cp:revision>8</cp:revision>
  <cp:lastPrinted>2020-02-06T21:07:00Z</cp:lastPrinted>
  <dcterms:created xsi:type="dcterms:W3CDTF">2026-03-27T15:59:00Z</dcterms:created>
  <dcterms:modified xsi:type="dcterms:W3CDTF">2026-05-19T19:52:00Z</dcterms:modified>
</cp:coreProperties>
</file>